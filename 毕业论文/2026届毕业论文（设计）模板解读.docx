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FF2418" w14:textId="77777777" w:rsidR="00F405B1" w:rsidRDefault="00E8409E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98F99A" wp14:editId="54CBD565">
                <wp:simplePos x="0" y="0"/>
                <wp:positionH relativeFrom="column">
                  <wp:posOffset>805815</wp:posOffset>
                </wp:positionH>
                <wp:positionV relativeFrom="paragraph">
                  <wp:posOffset>52070</wp:posOffset>
                </wp:positionV>
                <wp:extent cx="4352925" cy="1000125"/>
                <wp:effectExtent l="0" t="0" r="28575" b="28575"/>
                <wp:wrapNone/>
                <wp:docPr id="75" name="自选图形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2925" cy="10001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1613E1E4" w14:textId="3433DAED" w:rsidR="00AD0DE7" w:rsidRDefault="00AD0DE7">
                            <w:pPr>
                              <w:spacing w:line="360" w:lineRule="auto"/>
                              <w:jc w:val="center"/>
                              <w:rPr>
                                <w:rFonts w:ascii="仿宋_GB2312" w:eastAsia="仿宋_GB2312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计算学院202</w:t>
                            </w:r>
                            <w:r>
                              <w:rPr>
                                <w:rFonts w:ascii="仿宋_GB2312" w:eastAsia="仿宋_GB2312"/>
                                <w:b/>
                                <w:color w:val="FF0000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仿宋_GB2312" w:eastAsia="仿宋_GB2312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届毕业论文(设计</w:t>
                            </w:r>
                            <w:r>
                              <w:rPr>
                                <w:rFonts w:ascii="仿宋_GB2312" w:eastAsia="仿宋_GB2312"/>
                                <w:b/>
                                <w:color w:val="FF0000"/>
                                <w:sz w:val="28"/>
                                <w:szCs w:val="28"/>
                              </w:rPr>
                              <w:t>)</w:t>
                            </w:r>
                            <w:r>
                              <w:rPr>
                                <w:rFonts w:ascii="仿宋_GB2312" w:eastAsia="仿宋_GB2312" w:hint="eastAsia"/>
                                <w:b/>
                                <w:color w:val="0000FF"/>
                                <w:sz w:val="28"/>
                                <w:szCs w:val="28"/>
                              </w:rPr>
                              <w:t>模板解读</w:t>
                            </w:r>
                          </w:p>
                          <w:p w14:paraId="13CDB2AF" w14:textId="77777777" w:rsidR="00AD0DE7" w:rsidRDefault="00AD0DE7">
                            <w:pPr>
                              <w:spacing w:line="360" w:lineRule="auto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 w:val="28"/>
                                <w:szCs w:val="28"/>
                                <w:highlight w:val="yellow"/>
                              </w:rPr>
                              <w:t>（此标识论文完成后请自行删除）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98F99A" id="自选图形 397" o:spid="_x0000_s1026" style="position:absolute;left:0;text-align:left;margin-left:63.45pt;margin-top:4.1pt;width:342.75pt;height:78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" fillcolor="#cff">
                <v:textbox>
                  <w:txbxContent>
                    <w:p w14:paraId="1613E1E4" w14:textId="3433DAED" w:rsidR="00AD0DE7" w:rsidRDefault="00AD0DE7">
                      <w:pPr>
                        <w:spacing w:line="360" w:lineRule="auto"/>
                        <w:jc w:val="center"/>
                        <w:rPr>
                          <w:rFonts w:ascii="仿宋_GB2312" w:eastAsia="仿宋_GB2312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仿宋_GB2312" w:eastAsia="仿宋_GB2312" w:hint="eastAsia"/>
                          <w:b/>
                          <w:color w:val="FF0000"/>
                          <w:sz w:val="28"/>
                          <w:szCs w:val="28"/>
                        </w:rPr>
                        <w:t>计算学院202</w:t>
                      </w:r>
                      <w:r>
                        <w:rPr>
                          <w:rFonts w:ascii="仿宋_GB2312" w:eastAsia="仿宋_GB2312"/>
                          <w:b/>
                          <w:color w:val="FF0000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仿宋_GB2312" w:eastAsia="仿宋_GB2312" w:hint="eastAsia"/>
                          <w:b/>
                          <w:color w:val="FF0000"/>
                          <w:sz w:val="28"/>
                          <w:szCs w:val="28"/>
                        </w:rPr>
                        <w:t>届毕业论文(设计</w:t>
                      </w:r>
                      <w:r>
                        <w:rPr>
                          <w:rFonts w:ascii="仿宋_GB2312" w:eastAsia="仿宋_GB2312"/>
                          <w:b/>
                          <w:color w:val="FF0000"/>
                          <w:sz w:val="28"/>
                          <w:szCs w:val="28"/>
                        </w:rPr>
                        <w:t>)</w:t>
                      </w:r>
                      <w:r>
                        <w:rPr>
                          <w:rFonts w:ascii="仿宋_GB2312" w:eastAsia="仿宋_GB2312" w:hint="eastAsia"/>
                          <w:b/>
                          <w:color w:val="0000FF"/>
                          <w:sz w:val="28"/>
                          <w:szCs w:val="28"/>
                        </w:rPr>
                        <w:t>模板解读</w:t>
                      </w:r>
                    </w:p>
                    <w:p w14:paraId="13CDB2AF" w14:textId="77777777" w:rsidR="00AD0DE7" w:rsidRDefault="00AD0DE7">
                      <w:pPr>
                        <w:spacing w:line="360" w:lineRule="auto"/>
                        <w:jc w:val="center"/>
                        <w:rPr>
                          <w:rFonts w:ascii="仿宋_GB2312" w:eastAsia="仿宋_GB2312"/>
                          <w:sz w:val="28"/>
                          <w:szCs w:val="28"/>
                        </w:rPr>
                      </w:pPr>
                      <w:r>
                        <w:rPr>
                          <w:rFonts w:ascii="仿宋_GB2312" w:eastAsia="仿宋_GB2312" w:hint="eastAsia"/>
                          <w:sz w:val="28"/>
                          <w:szCs w:val="28"/>
                          <w:highlight w:val="yellow"/>
                        </w:rPr>
                        <w:t>（此标识论文完成后请自行删除）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B18649D" w14:textId="77777777" w:rsidR="00F405B1" w:rsidRDefault="00F405B1"/>
    <w:p w14:paraId="01D8C836" w14:textId="77777777" w:rsidR="00F405B1" w:rsidRDefault="00F405B1"/>
    <w:p w14:paraId="748565AE" w14:textId="77777777" w:rsidR="00F405B1" w:rsidRDefault="00F405B1"/>
    <w:p w14:paraId="3C9AA88B" w14:textId="77777777" w:rsidR="00F405B1" w:rsidRDefault="00F405B1"/>
    <w:p w14:paraId="1440AF4B" w14:textId="77777777" w:rsidR="00F405B1" w:rsidRDefault="00E8409E">
      <w:r>
        <w:rPr>
          <w:rStyle w:val="Char0"/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6172F260" wp14:editId="11C94523">
            <wp:simplePos x="0" y="0"/>
            <wp:positionH relativeFrom="column">
              <wp:posOffset>805180</wp:posOffset>
            </wp:positionH>
            <wp:positionV relativeFrom="paragraph">
              <wp:posOffset>58420</wp:posOffset>
            </wp:positionV>
            <wp:extent cx="3750945" cy="1128395"/>
            <wp:effectExtent l="0" t="0" r="0" b="0"/>
            <wp:wrapNone/>
            <wp:docPr id="49" name="图片 397" descr="微信图片_20230927112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7" descr="微信图片_20230927112346"/>
                    <pic:cNvPicPr>
                      <a:picLocks noChangeAspect="1"/>
                    </pic:cNvPicPr>
                  </pic:nvPicPr>
                  <pic:blipFill>
                    <a:blip r:embed="rId8"/>
                    <a:srcRect l="26859" t="5194" r="-4633" b="5687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919F13" w14:textId="77777777" w:rsidR="00F405B1" w:rsidRDefault="00F405B1"/>
    <w:p w14:paraId="3D9052AD" w14:textId="77777777" w:rsidR="00F405B1" w:rsidRDefault="00F405B1"/>
    <w:p w14:paraId="64C08838" w14:textId="77777777" w:rsidR="00F405B1" w:rsidRDefault="00F405B1"/>
    <w:p w14:paraId="4936B039" w14:textId="77777777" w:rsidR="00F405B1" w:rsidRDefault="00F405B1"/>
    <w:p w14:paraId="5213596A" w14:textId="77777777" w:rsidR="00F405B1" w:rsidRDefault="00F405B1">
      <w:pPr>
        <w:jc w:val="center"/>
      </w:pPr>
    </w:p>
    <w:p w14:paraId="4B5A2820" w14:textId="77777777" w:rsidR="00F405B1" w:rsidRDefault="00F405B1"/>
    <w:p w14:paraId="5CC22DB0" w14:textId="77777777" w:rsidR="00F405B1" w:rsidRDefault="00F405B1">
      <w:pPr>
        <w:rPr>
          <w:rStyle w:val="aff1"/>
        </w:rPr>
      </w:pPr>
    </w:p>
    <w:p w14:paraId="205F9F84" w14:textId="77777777" w:rsidR="00F405B1" w:rsidRDefault="00E8409E">
      <w:pPr>
        <w:pStyle w:val="aff"/>
      </w:pPr>
      <w:r>
        <w:rPr>
          <w:rFonts w:hint="eastAsia"/>
        </w:rPr>
        <w:t>毕业论文（设计）</w:t>
      </w:r>
    </w:p>
    <w:p w14:paraId="0F7757FC" w14:textId="77777777" w:rsidR="00F405B1" w:rsidRDefault="00F405B1">
      <w:pPr>
        <w:rPr>
          <w:rStyle w:val="aff1"/>
        </w:rPr>
      </w:pPr>
    </w:p>
    <w:p w14:paraId="70770788" w14:textId="6F353E09" w:rsidR="00F405B1" w:rsidRDefault="003D08FF">
      <w:pPr>
        <w:jc w:val="center"/>
        <w:rPr>
          <w:rStyle w:val="aff1"/>
        </w:rPr>
      </w:pPr>
      <w:r>
        <w:rPr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16E17A5" wp14:editId="1ABC4237">
                <wp:simplePos x="0" y="0"/>
                <wp:positionH relativeFrom="column">
                  <wp:posOffset>-632460</wp:posOffset>
                </wp:positionH>
                <wp:positionV relativeFrom="paragraph">
                  <wp:posOffset>983615</wp:posOffset>
                </wp:positionV>
                <wp:extent cx="2200275" cy="657225"/>
                <wp:effectExtent l="0" t="0" r="1762125" b="1571625"/>
                <wp:wrapNone/>
                <wp:docPr id="82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657225"/>
                        </a:xfrm>
                        <a:prstGeom prst="wedgeRoundRectCallout">
                          <a:avLst>
                            <a:gd name="adj1" fmla="val 126408"/>
                            <a:gd name="adj2" fmla="val 273630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8EF2100" w14:textId="2F823DE4" w:rsidR="00AD0DE7" w:rsidRDefault="00AD0DE7">
                            <w:pPr>
                              <w:spacing w:line="360" w:lineRule="auto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示例：计算机科学与技术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班，数据科学与大数据</w:t>
                            </w:r>
                            <w:r w:rsidR="00AD43D6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技术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201</w:t>
                            </w:r>
                            <w:r w:rsidR="00AD43D6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班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6E17A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自选图形 399" o:spid="_x0000_s1027" type="#_x0000_t62" style="position:absolute;left:0;text-align:left;margin-left:-49.8pt;margin-top:77.45pt;width:173.2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" adj="38104,69904" fillcolor="#cff">
                <v:textbox>
                  <w:txbxContent>
                    <w:p w14:paraId="78EF2100" w14:textId="2F823DE4" w:rsidR="00AD0DE7" w:rsidRDefault="00AD0DE7">
                      <w:pPr>
                        <w:spacing w:line="360" w:lineRule="auto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</w:rPr>
                        <w:t>示例：计算机科学与技术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201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</w:rPr>
                        <w:t>班，数据科学与大数据</w:t>
                      </w:r>
                      <w:r w:rsidR="00AD43D6"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</w:rPr>
                        <w:t>技术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201</w:t>
                      </w:r>
                      <w:r w:rsidR="00AD43D6"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</w:rPr>
                        <w:t>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cs="宋体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7785C49" wp14:editId="1FE45E48">
                <wp:simplePos x="0" y="0"/>
                <wp:positionH relativeFrom="column">
                  <wp:posOffset>4581589</wp:posOffset>
                </wp:positionH>
                <wp:positionV relativeFrom="paragraph">
                  <wp:posOffset>3542552</wp:posOffset>
                </wp:positionV>
                <wp:extent cx="1743075" cy="499745"/>
                <wp:effectExtent l="287655" t="4445" r="7620" b="10160"/>
                <wp:wrapNone/>
                <wp:docPr id="91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499745"/>
                        </a:xfrm>
                        <a:prstGeom prst="wedgeRoundRectCallout">
                          <a:avLst>
                            <a:gd name="adj1" fmla="val -65301"/>
                            <a:gd name="adj2" fmla="val 2585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4C18A28" w14:textId="42B8B2EF" w:rsidR="00AD0DE7" w:rsidRDefault="00AD0DE7" w:rsidP="003D08FF">
                            <w:pP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示例：张三（副教授）</w:t>
                            </w:r>
                          </w:p>
                          <w:p w14:paraId="5FDDF054" w14:textId="0C47715D" w:rsidR="00AD0DE7" w:rsidRDefault="00AD0DE7" w:rsidP="003D08FF">
                            <w:pP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85C49" id="_x0000_s1028" type="#_x0000_t62" style="position:absolute;left:0;text-align:left;margin-left:360.75pt;margin-top:278.95pt;width:137.25pt;height:39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" adj="-3305,16385" fillcolor="#cff">
                <v:textbox>
                  <w:txbxContent>
                    <w:p w14:paraId="14C18A28" w14:textId="42B8B2EF" w:rsidR="00AD0DE7" w:rsidRDefault="00AD0DE7" w:rsidP="003D08FF">
                      <w:pPr>
                        <w:rPr>
                          <w:b/>
                          <w:color w:val="FF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示例：张三（副教授）</w:t>
                      </w:r>
                    </w:p>
                    <w:p w14:paraId="5FDDF054" w14:textId="0C47715D" w:rsidR="00AD0DE7" w:rsidRDefault="00AD0DE7" w:rsidP="003D08FF">
                      <w:pPr>
                        <w:rPr>
                          <w:b/>
                          <w:color w:val="FF0000"/>
                          <w:sz w:val="21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409E">
        <w:rPr>
          <w:rFonts w:ascii="宋体" w:hAnsi="宋体" w:cs="宋体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D362793" wp14:editId="7198FAC8">
                <wp:simplePos x="0" y="0"/>
                <wp:positionH relativeFrom="column">
                  <wp:posOffset>4067175</wp:posOffset>
                </wp:positionH>
                <wp:positionV relativeFrom="paragraph">
                  <wp:posOffset>1260475</wp:posOffset>
                </wp:positionV>
                <wp:extent cx="1743075" cy="499745"/>
                <wp:effectExtent l="287655" t="4445" r="7620" b="10160"/>
                <wp:wrapNone/>
                <wp:docPr id="50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499745"/>
                        </a:xfrm>
                        <a:prstGeom prst="wedgeRoundRectCallout">
                          <a:avLst>
                            <a:gd name="adj1" fmla="val -65301"/>
                            <a:gd name="adj2" fmla="val 2585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72F680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  <w:t xml:space="preserve">1)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题目与系统保持一致</w:t>
                            </w:r>
                          </w:p>
                          <w:p w14:paraId="4A678F06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  <w:t xml:space="preserve">2)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字体黑体、三号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D362793" id="_x0000_s1029" type="#_x0000_t62" style="position:absolute;left:0;text-align:left;margin-left:320.25pt;margin-top:99.25pt;width:137.25pt;height:39.3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" adj="-3305,16385" fillcolor="#cff">
                <v:textbox>
                  <w:txbxContent>
                    <w:p w14:paraId="7972F680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(</w:t>
                      </w:r>
                      <w:r>
                        <w:rPr>
                          <w:b/>
                          <w:color w:val="FF0000"/>
                          <w:sz w:val="21"/>
                          <w:szCs w:val="18"/>
                        </w:rPr>
                        <w:t xml:space="preserve">1)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题目与系统保持一致</w:t>
                      </w:r>
                    </w:p>
                    <w:p w14:paraId="4A678F06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(</w:t>
                      </w:r>
                      <w:r>
                        <w:rPr>
                          <w:b/>
                          <w:color w:val="FF0000"/>
                          <w:sz w:val="21"/>
                          <w:szCs w:val="18"/>
                        </w:rPr>
                        <w:t xml:space="preserve">2)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字体黑体、三号</w:t>
                      </w:r>
                    </w:p>
                  </w:txbxContent>
                </v:textbox>
              </v:shape>
            </w:pict>
          </mc:Fallback>
        </mc:AlternateContent>
      </w:r>
      <w:r w:rsidR="00E8409E">
        <w:rPr>
          <w:noProof/>
        </w:rPr>
        <w:drawing>
          <wp:inline distT="0" distB="0" distL="114300" distR="114300" wp14:anchorId="14D9B655" wp14:editId="7F348F1A">
            <wp:extent cx="1320800" cy="1320800"/>
            <wp:effectExtent l="0" t="0" r="12700" b="12700"/>
            <wp:docPr id="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Spec="center" w:tblpY="307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6095"/>
      </w:tblGrid>
      <w:tr w:rsidR="00F405B1" w14:paraId="63D12912" w14:textId="77777777" w:rsidTr="00744297">
        <w:trPr>
          <w:trHeight w:hRule="exact" w:val="851"/>
          <w:jc w:val="center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8D3F6" w14:textId="77777777" w:rsidR="00F405B1" w:rsidRDefault="00E8409E" w:rsidP="00744297">
            <w:pPr>
              <w:jc w:val="center"/>
              <w:rPr>
                <w:rStyle w:val="aff1"/>
                <w:rFonts w:ascii="宋体" w:hAnsi="宋体"/>
                <w:szCs w:val="28"/>
              </w:rPr>
            </w:pPr>
            <w:r>
              <w:rPr>
                <w:rStyle w:val="aff0"/>
                <w:rFonts w:ascii="宋体" w:hAnsi="宋体" w:hint="eastAsia"/>
                <w:szCs w:val="28"/>
              </w:rPr>
              <w:t>题    目</w:t>
            </w:r>
          </w:p>
        </w:tc>
        <w:tc>
          <w:tcPr>
            <w:tcW w:w="6095" w:type="dxa"/>
            <w:tcBorders>
              <w:top w:val="nil"/>
              <w:left w:val="nil"/>
              <w:right w:val="nil"/>
            </w:tcBorders>
            <w:vAlign w:val="center"/>
          </w:tcPr>
          <w:p w14:paraId="4D98390B" w14:textId="77777777" w:rsidR="00F405B1" w:rsidRDefault="00E8409E" w:rsidP="00744297">
            <w:pPr>
              <w:jc w:val="center"/>
              <w:rPr>
                <w:rStyle w:val="aff1"/>
                <w:sz w:val="32"/>
                <w:szCs w:val="32"/>
              </w:rPr>
            </w:pPr>
            <w:r>
              <w:rPr>
                <w:rStyle w:val="af9"/>
                <w:rFonts w:eastAsia="黑体"/>
                <w:sz w:val="32"/>
                <w:u w:val="none"/>
              </w:rPr>
              <w:fldChar w:fldCharType="begin"/>
            </w:r>
            <w:r>
              <w:rPr>
                <w:rStyle w:val="af9"/>
                <w:rFonts w:eastAsia="黑体"/>
                <w:sz w:val="32"/>
                <w:u w:val="none"/>
              </w:rPr>
              <w:instrText xml:space="preserve"> MACROBUTTON  AcceptAllChangesInDoc [</w:instrText>
            </w:r>
            <w:r>
              <w:rPr>
                <w:rStyle w:val="af9"/>
                <w:rFonts w:eastAsia="黑体"/>
                <w:sz w:val="32"/>
                <w:u w:val="none"/>
              </w:rPr>
              <w:instrText>毕业论文标题（字数不超过</w:instrText>
            </w:r>
            <w:r>
              <w:rPr>
                <w:rStyle w:val="af9"/>
                <w:rFonts w:eastAsia="黑体"/>
                <w:sz w:val="32"/>
                <w:u w:val="none"/>
              </w:rPr>
              <w:instrText>24</w:instrText>
            </w:r>
            <w:r>
              <w:rPr>
                <w:rStyle w:val="af9"/>
                <w:rFonts w:eastAsia="黑体"/>
                <w:sz w:val="32"/>
                <w:u w:val="none"/>
              </w:rPr>
              <w:instrText>字）</w:instrText>
            </w:r>
            <w:r>
              <w:rPr>
                <w:rStyle w:val="af9"/>
                <w:rFonts w:eastAsia="黑体"/>
                <w:sz w:val="32"/>
                <w:u w:val="none"/>
              </w:rPr>
              <w:instrText xml:space="preserve">] </w:instrText>
            </w:r>
            <w:r>
              <w:rPr>
                <w:rStyle w:val="af9"/>
                <w:rFonts w:eastAsia="黑体"/>
                <w:sz w:val="32"/>
                <w:u w:val="none"/>
              </w:rPr>
              <w:fldChar w:fldCharType="end"/>
            </w:r>
          </w:p>
        </w:tc>
      </w:tr>
      <w:tr w:rsidR="00F405B1" w14:paraId="491F43F2" w14:textId="77777777" w:rsidTr="00744297">
        <w:trPr>
          <w:trHeight w:hRule="exact" w:val="680"/>
          <w:jc w:val="center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17BB7" w14:textId="77777777" w:rsidR="00F405B1" w:rsidRDefault="00E8409E" w:rsidP="00744297">
            <w:pPr>
              <w:jc w:val="center"/>
              <w:rPr>
                <w:rStyle w:val="aff1"/>
                <w:rFonts w:ascii="宋体" w:hAnsi="宋体"/>
                <w:szCs w:val="28"/>
              </w:rPr>
            </w:pPr>
            <w:r>
              <w:rPr>
                <w:rStyle w:val="aff1"/>
                <w:rFonts w:ascii="宋体" w:hAnsi="宋体" w:hint="eastAsia"/>
                <w:szCs w:val="28"/>
              </w:rPr>
              <w:t>姓    名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14:paraId="21941611" w14:textId="77777777" w:rsidR="00F405B1" w:rsidRDefault="00E8409E" w:rsidP="00744297">
            <w:pPr>
              <w:jc w:val="center"/>
              <w:rPr>
                <w:rStyle w:val="aff1"/>
                <w:sz w:val="32"/>
                <w:szCs w:val="32"/>
              </w:rPr>
            </w:pPr>
            <w:r>
              <w:rPr>
                <w:rStyle w:val="-"/>
                <w:u w:val="none"/>
              </w:rPr>
              <w:fldChar w:fldCharType="begin"/>
            </w:r>
            <w:r>
              <w:rPr>
                <w:rStyle w:val="-"/>
                <w:u w:val="none"/>
              </w:rPr>
              <w:instrText xml:space="preserve"> MACROBUTTON  AcceptAllChangesInDoc [</w:instrText>
            </w:r>
            <w:r>
              <w:rPr>
                <w:rStyle w:val="-"/>
                <w:rFonts w:hint="eastAsia"/>
                <w:u w:val="none"/>
              </w:rPr>
              <w:instrText>姓名</w:instrText>
            </w:r>
            <w:r>
              <w:rPr>
                <w:rStyle w:val="-"/>
                <w:u w:val="none"/>
              </w:rPr>
              <w:instrText xml:space="preserve">] </w:instrText>
            </w:r>
            <w:r>
              <w:rPr>
                <w:rStyle w:val="-"/>
                <w:u w:val="none"/>
              </w:rPr>
              <w:fldChar w:fldCharType="end"/>
            </w:r>
          </w:p>
        </w:tc>
      </w:tr>
      <w:tr w:rsidR="00F405B1" w14:paraId="65A338E4" w14:textId="77777777" w:rsidTr="00744297">
        <w:trPr>
          <w:trHeight w:hRule="exact" w:val="680"/>
          <w:jc w:val="center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E767A" w14:textId="77777777" w:rsidR="00F405B1" w:rsidRDefault="00E8409E" w:rsidP="00744297">
            <w:pPr>
              <w:jc w:val="center"/>
              <w:rPr>
                <w:rStyle w:val="aff1"/>
                <w:rFonts w:ascii="宋体" w:hAnsi="宋体"/>
                <w:szCs w:val="28"/>
              </w:rPr>
            </w:pPr>
            <w:r>
              <w:rPr>
                <w:rStyle w:val="aff1"/>
                <w:rFonts w:ascii="宋体" w:hAnsi="宋体" w:hint="eastAsia"/>
                <w:szCs w:val="28"/>
              </w:rPr>
              <w:t>学    号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14:paraId="4193FED0" w14:textId="77777777" w:rsidR="00F405B1" w:rsidRDefault="00E8409E" w:rsidP="00744297">
            <w:pPr>
              <w:jc w:val="center"/>
              <w:rPr>
                <w:rStyle w:val="aff1"/>
                <w:sz w:val="32"/>
                <w:szCs w:val="32"/>
              </w:rPr>
            </w:pPr>
            <w:r>
              <w:rPr>
                <w:rStyle w:val="-"/>
                <w:u w:val="none"/>
              </w:rPr>
              <w:fldChar w:fldCharType="begin"/>
            </w:r>
            <w:r>
              <w:rPr>
                <w:rStyle w:val="-"/>
                <w:u w:val="none"/>
              </w:rPr>
              <w:instrText xml:space="preserve"> MACROBUTTON  AcceptAllChangesInDoc [</w:instrText>
            </w:r>
            <w:r>
              <w:rPr>
                <w:rStyle w:val="-"/>
                <w:rFonts w:hint="eastAsia"/>
                <w:u w:val="none"/>
              </w:rPr>
              <w:instrText>学号</w:instrText>
            </w:r>
            <w:r>
              <w:rPr>
                <w:rStyle w:val="-"/>
                <w:u w:val="none"/>
              </w:rPr>
              <w:instrText xml:space="preserve">] </w:instrText>
            </w:r>
            <w:r>
              <w:rPr>
                <w:rStyle w:val="-"/>
                <w:u w:val="none"/>
              </w:rPr>
              <w:fldChar w:fldCharType="end"/>
            </w:r>
          </w:p>
        </w:tc>
      </w:tr>
      <w:tr w:rsidR="00F405B1" w14:paraId="3089CA88" w14:textId="77777777" w:rsidTr="00744297">
        <w:trPr>
          <w:trHeight w:hRule="exact" w:val="680"/>
          <w:jc w:val="center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A8009" w14:textId="77777777" w:rsidR="00F405B1" w:rsidRDefault="00E8409E" w:rsidP="00744297">
            <w:pPr>
              <w:jc w:val="center"/>
              <w:rPr>
                <w:rStyle w:val="aff1"/>
                <w:rFonts w:ascii="宋体" w:hAnsi="宋体"/>
                <w:szCs w:val="28"/>
              </w:rPr>
            </w:pPr>
            <w:r>
              <w:rPr>
                <w:rStyle w:val="aff1"/>
                <w:rFonts w:ascii="宋体" w:hAnsi="宋体" w:hint="eastAsia"/>
                <w:szCs w:val="28"/>
              </w:rPr>
              <w:t>专业班级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14:paraId="109EA0C1" w14:textId="77777777" w:rsidR="00F405B1" w:rsidRDefault="00E8409E" w:rsidP="00744297">
            <w:pPr>
              <w:jc w:val="center"/>
              <w:rPr>
                <w:rStyle w:val="aff1"/>
                <w:sz w:val="32"/>
                <w:szCs w:val="32"/>
              </w:rPr>
            </w:pPr>
            <w:r>
              <w:rPr>
                <w:rStyle w:val="-"/>
                <w:u w:val="none"/>
              </w:rPr>
              <w:fldChar w:fldCharType="begin"/>
            </w:r>
            <w:r>
              <w:rPr>
                <w:rStyle w:val="-"/>
                <w:u w:val="none"/>
              </w:rPr>
              <w:instrText xml:space="preserve"> MACROBUTTON  AcceptAllChangesInDoc [</w:instrText>
            </w:r>
            <w:r>
              <w:rPr>
                <w:rStyle w:val="-"/>
                <w:rFonts w:hint="eastAsia"/>
                <w:u w:val="none"/>
              </w:rPr>
              <w:instrText>专业班级</w:instrText>
            </w:r>
            <w:r>
              <w:rPr>
                <w:rStyle w:val="-"/>
                <w:u w:val="none"/>
              </w:rPr>
              <w:instrText xml:space="preserve">] </w:instrText>
            </w:r>
            <w:r>
              <w:rPr>
                <w:rStyle w:val="-"/>
                <w:u w:val="none"/>
              </w:rPr>
              <w:fldChar w:fldCharType="end"/>
            </w:r>
          </w:p>
        </w:tc>
      </w:tr>
      <w:tr w:rsidR="00F405B1" w14:paraId="4586AF27" w14:textId="77777777" w:rsidTr="00744297">
        <w:trPr>
          <w:trHeight w:hRule="exact" w:val="680"/>
          <w:jc w:val="center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B82A6" w14:textId="77777777" w:rsidR="00F405B1" w:rsidRDefault="00E8409E" w:rsidP="00744297">
            <w:pPr>
              <w:jc w:val="center"/>
              <w:rPr>
                <w:rStyle w:val="aff1"/>
                <w:rFonts w:ascii="宋体" w:hAnsi="宋体"/>
                <w:szCs w:val="28"/>
              </w:rPr>
            </w:pPr>
            <w:r>
              <w:rPr>
                <w:rStyle w:val="aff1"/>
                <w:rFonts w:ascii="宋体" w:hAnsi="宋体" w:hint="eastAsia"/>
                <w:szCs w:val="28"/>
              </w:rPr>
              <w:t>所在学院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14:paraId="6D3FD978" w14:textId="08210B26" w:rsidR="00F405B1" w:rsidRDefault="00744297" w:rsidP="00744297">
            <w:pPr>
              <w:jc w:val="center"/>
              <w:rPr>
                <w:rStyle w:val="aff1"/>
                <w:sz w:val="32"/>
                <w:szCs w:val="32"/>
              </w:rPr>
            </w:pPr>
            <w:r>
              <w:rPr>
                <w:rStyle w:val="-"/>
                <w:rFonts w:hint="eastAsia"/>
                <w:u w:val="none"/>
              </w:rPr>
              <w:t>计算机与计算科学</w:t>
            </w:r>
            <w:r w:rsidR="00E8409E">
              <w:rPr>
                <w:rStyle w:val="-"/>
                <w:rFonts w:hint="eastAsia"/>
                <w:u w:val="none"/>
              </w:rPr>
              <w:t>学院</w:t>
            </w:r>
          </w:p>
        </w:tc>
      </w:tr>
      <w:tr w:rsidR="00F405B1" w14:paraId="40C6D853" w14:textId="77777777" w:rsidTr="00744297">
        <w:trPr>
          <w:trHeight w:hRule="exact" w:val="680"/>
          <w:jc w:val="center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A4DFF" w14:textId="77777777" w:rsidR="00F405B1" w:rsidRDefault="00E8409E" w:rsidP="00744297">
            <w:pPr>
              <w:jc w:val="center"/>
              <w:rPr>
                <w:sz w:val="28"/>
                <w:szCs w:val="28"/>
              </w:rPr>
            </w:pPr>
            <w:r>
              <w:rPr>
                <w:rStyle w:val="aff1"/>
                <w:szCs w:val="28"/>
              </w:rPr>
              <w:t>指导教师（职称）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14:paraId="4F8F1FE1" w14:textId="39505696" w:rsidR="00F405B1" w:rsidRDefault="00E8409E" w:rsidP="00744297">
            <w:pPr>
              <w:jc w:val="center"/>
              <w:rPr>
                <w:sz w:val="32"/>
                <w:szCs w:val="32"/>
              </w:rPr>
            </w:pPr>
            <w:r>
              <w:rPr>
                <w:rStyle w:val="-"/>
                <w:u w:val="none"/>
              </w:rPr>
              <w:fldChar w:fldCharType="begin"/>
            </w:r>
            <w:r>
              <w:rPr>
                <w:rStyle w:val="-"/>
                <w:u w:val="none"/>
              </w:rPr>
              <w:instrText xml:space="preserve"> MACROBUTTON  AcceptAllChangesInDoc [</w:instrText>
            </w:r>
            <w:r>
              <w:rPr>
                <w:rStyle w:val="-"/>
                <w:rFonts w:hint="eastAsia"/>
                <w:u w:val="none"/>
              </w:rPr>
              <w:instrText>指导教师</w:instrText>
            </w:r>
            <w:r>
              <w:rPr>
                <w:rStyle w:val="-"/>
                <w:rFonts w:hint="eastAsia"/>
                <w:u w:val="none"/>
              </w:rPr>
              <w:instrText>1</w:instrText>
            </w:r>
            <w:r>
              <w:rPr>
                <w:rStyle w:val="-"/>
                <w:rFonts w:hint="eastAsia"/>
                <w:u w:val="none"/>
              </w:rPr>
              <w:instrText>（职称）</w:instrText>
            </w:r>
            <w:r>
              <w:rPr>
                <w:rStyle w:val="-"/>
                <w:u w:val="none"/>
              </w:rPr>
              <w:instrText xml:space="preserve">] </w:instrText>
            </w:r>
            <w:r>
              <w:rPr>
                <w:rStyle w:val="-"/>
                <w:u w:val="none"/>
              </w:rPr>
              <w:fldChar w:fldCharType="end"/>
            </w:r>
          </w:p>
        </w:tc>
      </w:tr>
    </w:tbl>
    <w:p w14:paraId="2765BCF9" w14:textId="053F9C89" w:rsidR="00F405B1" w:rsidRDefault="00F405B1">
      <w:pPr>
        <w:rPr>
          <w:rStyle w:val="aff1"/>
        </w:rPr>
      </w:pPr>
    </w:p>
    <w:p w14:paraId="7464F554" w14:textId="77777777" w:rsidR="009018DD" w:rsidRDefault="009018DD">
      <w:pPr>
        <w:rPr>
          <w:rStyle w:val="aff1"/>
        </w:rPr>
      </w:pPr>
    </w:p>
    <w:p w14:paraId="050F679D" w14:textId="5D2F083E" w:rsidR="00F405B1" w:rsidRDefault="00E8409E">
      <w:pPr>
        <w:jc w:val="center"/>
        <w:rPr>
          <w:rStyle w:val="aff1"/>
        </w:rPr>
      </w:pPr>
      <w:r>
        <w:rPr>
          <w:rStyle w:val="aff1"/>
          <w:rFonts w:hint="eastAsia"/>
        </w:rPr>
        <w:t>二○</w:t>
      </w:r>
      <w:r w:rsidR="00F154C2">
        <w:rPr>
          <w:rStyle w:val="aff1"/>
          <w:rFonts w:hint="eastAsia"/>
        </w:rPr>
        <w:t>二六</w:t>
      </w:r>
      <w:r>
        <w:rPr>
          <w:rStyle w:val="aff1"/>
          <w:rFonts w:hint="eastAsia"/>
        </w:rPr>
        <w:t xml:space="preserve"> </w:t>
      </w:r>
      <w:r>
        <w:rPr>
          <w:rStyle w:val="aff1"/>
          <w:rFonts w:hint="eastAsia"/>
        </w:rPr>
        <w:t>年</w:t>
      </w:r>
      <w:r>
        <w:rPr>
          <w:rStyle w:val="aff1"/>
          <w:rFonts w:hint="eastAsia"/>
        </w:rPr>
        <w:t xml:space="preserve"> </w:t>
      </w:r>
      <w:r w:rsidR="00F154C2">
        <w:rPr>
          <w:rStyle w:val="aff1"/>
          <w:rFonts w:hint="eastAsia"/>
        </w:rPr>
        <w:t>五</w:t>
      </w:r>
      <w:r>
        <w:rPr>
          <w:rStyle w:val="aff1"/>
          <w:rFonts w:hint="eastAsia"/>
        </w:rPr>
        <w:t xml:space="preserve"> </w:t>
      </w:r>
      <w:r>
        <w:rPr>
          <w:rStyle w:val="aff1"/>
          <w:rFonts w:hint="eastAsia"/>
        </w:rPr>
        <w:t>月</w:t>
      </w:r>
      <w:r>
        <w:rPr>
          <w:rStyle w:val="aff1"/>
          <w:rFonts w:hint="eastAsia"/>
        </w:rPr>
        <w:t xml:space="preserve"> </w:t>
      </w:r>
      <w:r w:rsidR="00F154C2">
        <w:rPr>
          <w:rStyle w:val="aff1"/>
          <w:rFonts w:hint="eastAsia"/>
        </w:rPr>
        <w:t>二十三</w:t>
      </w:r>
      <w:r>
        <w:rPr>
          <w:rStyle w:val="aff1"/>
          <w:rFonts w:hint="eastAsia"/>
        </w:rPr>
        <w:t xml:space="preserve"> </w:t>
      </w:r>
      <w:r>
        <w:rPr>
          <w:rStyle w:val="aff1"/>
          <w:rFonts w:hint="eastAsia"/>
        </w:rPr>
        <w:t>日</w:t>
      </w:r>
    </w:p>
    <w:p w14:paraId="3B06ACA1" w14:textId="57E6F090" w:rsidR="00F405B1" w:rsidRDefault="00F405B1">
      <w:pPr>
        <w:jc w:val="center"/>
        <w:rPr>
          <w:rFonts w:eastAsia="华文新魏"/>
        </w:rPr>
        <w:sectPr w:rsidR="00F405B1">
          <w:footerReference w:type="even" r:id="rId10"/>
          <w:footerReference w:type="default" r:id="rId11"/>
          <w:endnotePr>
            <w:numFmt w:val="decimal"/>
          </w:endnotePr>
          <w:pgSz w:w="11906" w:h="16838"/>
          <w:pgMar w:top="1418" w:right="1701" w:bottom="1701" w:left="1701" w:header="992" w:footer="992" w:gutter="0"/>
          <w:pgNumType w:start="1"/>
          <w:cols w:space="720"/>
          <w:titlePg/>
          <w:docGrid w:linePitch="360" w:charSpace="1861"/>
        </w:sectPr>
      </w:pPr>
    </w:p>
    <w:p w14:paraId="0A1977FB" w14:textId="77777777" w:rsidR="00F405B1" w:rsidRDefault="00E8409E">
      <w:pPr>
        <w:pStyle w:val="afb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673D68" wp14:editId="62AB8DAE">
                <wp:simplePos x="0" y="0"/>
                <wp:positionH relativeFrom="column">
                  <wp:posOffset>3804920</wp:posOffset>
                </wp:positionH>
                <wp:positionV relativeFrom="paragraph">
                  <wp:posOffset>-26035</wp:posOffset>
                </wp:positionV>
                <wp:extent cx="1630045" cy="297180"/>
                <wp:effectExtent l="311150" t="5080" r="20955" b="40640"/>
                <wp:wrapNone/>
                <wp:docPr id="60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D0D657E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与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系统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封面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保持一致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73D68" id="_x0000_s1030" type="#_x0000_t62" style="position:absolute;left:0;text-align:left;margin-left:299.6pt;margin-top:-2.05pt;width:128.35pt;height:2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" adj="-3656,23446" fillcolor="#cff">
                <v:textbox>
                  <w:txbxContent>
                    <w:p w14:paraId="2D0D657E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与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系统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封面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保持一致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MACROBUTTON  AcceptAllChangesInDoc [</w:instrText>
      </w:r>
      <w:r>
        <w:instrText>单击此处添加毕业论文中文题目</w:instrText>
      </w:r>
      <w:r>
        <w:instrText xml:space="preserve">] </w:instrText>
      </w:r>
      <w:r>
        <w:fldChar w:fldCharType="end"/>
      </w:r>
    </w:p>
    <w:p w14:paraId="0E1C8358" w14:textId="77777777" w:rsidR="00F405B1" w:rsidRDefault="00E8409E">
      <w:pPr>
        <w:pStyle w:val="aff2"/>
        <w:rPr>
          <w:strike/>
        </w:rPr>
      </w:pPr>
      <w:r>
        <w:rPr>
          <w:rFonts w:hint="eastAsia"/>
          <w:strike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673050" wp14:editId="13B560AE">
                <wp:simplePos x="0" y="0"/>
                <wp:positionH relativeFrom="column">
                  <wp:posOffset>4147185</wp:posOffset>
                </wp:positionH>
                <wp:positionV relativeFrom="paragraph">
                  <wp:posOffset>-177165</wp:posOffset>
                </wp:positionV>
                <wp:extent cx="1463040" cy="297180"/>
                <wp:effectExtent l="282575" t="4445" r="6985" b="41275"/>
                <wp:wrapNone/>
                <wp:docPr id="74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4BCEBAC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无副标题的请删除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73050" id="_x0000_s1031" type="#_x0000_t62" style="position:absolute;left:0;text-align:left;margin-left:326.55pt;margin-top:-13.95pt;width:115.2pt;height:23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" adj="-3656,23446" fillcolor="#cff">
                <v:textbox>
                  <w:txbxContent>
                    <w:p w14:paraId="44BCEBAC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无副标题的请删除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trike/>
          <w:highlight w:val="yellow"/>
        </w:rPr>
        <w:t>——</w:t>
      </w:r>
      <w:r w:rsidRPr="0068780D">
        <w:rPr>
          <w:highlight w:val="yellow"/>
        </w:rPr>
        <w:fldChar w:fldCharType="begin"/>
      </w:r>
      <w:r w:rsidRPr="0068780D">
        <w:rPr>
          <w:highlight w:val="yellow"/>
        </w:rPr>
        <w:instrText xml:space="preserve"> MACROBUTTON  AcceptAllChangesInDoc [</w:instrText>
      </w:r>
      <w:r w:rsidRPr="0068780D">
        <w:rPr>
          <w:highlight w:val="yellow"/>
        </w:rPr>
        <w:instrText>单击此处添加中文副标题</w:instrText>
      </w:r>
      <w:r w:rsidRPr="0068780D">
        <w:rPr>
          <w:highlight w:val="yellow"/>
        </w:rPr>
        <w:instrText xml:space="preserve">] </w:instrText>
      </w:r>
      <w:r w:rsidRPr="0068780D">
        <w:rPr>
          <w:highlight w:val="yellow"/>
        </w:rPr>
        <w:fldChar w:fldCharType="end"/>
      </w:r>
    </w:p>
    <w:p w14:paraId="76E7926B" w14:textId="77777777" w:rsidR="00F405B1" w:rsidRDefault="00E8409E">
      <w:pPr>
        <w:spacing w:line="360" w:lineRule="auto"/>
        <w:rPr>
          <w:rStyle w:val="Char"/>
        </w:rPr>
      </w:pPr>
      <w:r>
        <w:rPr>
          <w:rStyle w:val="aff3"/>
          <w:rFonts w:hint="eastAsia"/>
        </w:rPr>
        <w:t>摘要：</w:t>
      </w:r>
      <w:r>
        <w:rPr>
          <w:rStyle w:val="Char"/>
        </w:rP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单击此处添加中文摘要</w:instrText>
      </w:r>
      <w:r>
        <w:rPr>
          <w:rStyle w:val="Char"/>
        </w:rPr>
        <w:instrText xml:space="preserve">] </w:instrText>
      </w:r>
      <w:r>
        <w:rPr>
          <w:rStyle w:val="Char"/>
        </w:rPr>
        <w:fldChar w:fldCharType="end"/>
      </w:r>
    </w:p>
    <w:p w14:paraId="2CE90FB4" w14:textId="77777777" w:rsidR="00F405B1" w:rsidRDefault="00E8409E">
      <w:pPr>
        <w:spacing w:line="360" w:lineRule="auto"/>
        <w:rPr>
          <w:rStyle w:val="Char"/>
        </w:rPr>
      </w:pPr>
      <w:r>
        <w:rPr>
          <w:b/>
          <w:noProof/>
          <w:kern w:val="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4AB11A" wp14:editId="3C790DA2">
                <wp:simplePos x="0" y="0"/>
                <wp:positionH relativeFrom="column">
                  <wp:posOffset>217805</wp:posOffset>
                </wp:positionH>
                <wp:positionV relativeFrom="paragraph">
                  <wp:posOffset>795020</wp:posOffset>
                </wp:positionV>
                <wp:extent cx="4011295" cy="1234440"/>
                <wp:effectExtent l="65405" t="692150" r="19050" b="16510"/>
                <wp:wrapNone/>
                <wp:docPr id="52" name="自选图形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1295" cy="1234440"/>
                        </a:xfrm>
                        <a:prstGeom prst="wedgeRoundRectCallout">
                          <a:avLst>
                            <a:gd name="adj1" fmla="val -51106"/>
                            <a:gd name="adj2" fmla="val -104991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8A9BC5C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摘要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是论文内容的简要陈述，是一篇具有独立性和完整性的短文，字数在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300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字左右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。应以浓缩的形式概括说明研究目的、内容、方法、成果和结论。摘要中尽量不要出现“我们、作者”之类的词汇，不宜使用公式、图表，不标注引用文献编号。避免将摘要写成目录式的内容介绍。</w:t>
                            </w:r>
                          </w:p>
                          <w:p w14:paraId="22AC03F1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字体：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楷体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GB2312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小四号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04AB11A" id="自选图形 428" o:spid="_x0000_s1032" type="#_x0000_t62" style="position:absolute;left:0;text-align:left;margin-left:17.15pt;margin-top:62.6pt;width:315.85pt;height:97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" adj="-239,-11878" fillcolor="#cff">
                <v:textbox>
                  <w:txbxContent>
                    <w:p w14:paraId="78A9BC5C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摘要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是论文内容的简要陈述，是一篇具有独立性和完整性的短文，字数在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300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字左右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。应以浓缩的形式概括说明研究目的、内容、方法、成果和结论。摘要中尽量不要出现“我们、作者”之类的词汇，不宜使用公式、图表，不标注引用文献编号。避免将摘要写成目录式的内容介绍。</w:t>
                      </w:r>
                    </w:p>
                    <w:p w14:paraId="22AC03F1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字体：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楷体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_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GB2312</w:t>
                      </w:r>
                      <w:r>
                        <w:rPr>
                          <w:rFonts w:hint="eastAsia"/>
                          <w:b/>
                          <w:color w:val="000000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小四号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Char"/>
          <w:rFonts w:hint="eastAsia"/>
        </w:rPr>
        <w:t>摘要是论文内容的简要陈述，是</w:t>
      </w:r>
      <w:bookmarkStart w:id="0" w:name="_GoBack"/>
      <w:bookmarkEnd w:id="0"/>
      <w:r>
        <w:rPr>
          <w:rStyle w:val="Char"/>
          <w:rFonts w:hint="eastAsia"/>
        </w:rPr>
        <w:t>一篇具有独立性和完整性的短文，字数在</w:t>
      </w:r>
      <w:r>
        <w:rPr>
          <w:rStyle w:val="Char"/>
          <w:rFonts w:hint="eastAsia"/>
        </w:rPr>
        <w:t>300</w:t>
      </w:r>
      <w:r>
        <w:rPr>
          <w:rStyle w:val="Char"/>
          <w:rFonts w:hint="eastAsia"/>
        </w:rPr>
        <w:t>字左右。应以浓缩的形式概括说明研究目的、内容、方法、成果和结论。摘要中尽量不要出现“我们、作者”之类的词汇，不宜使用公式、图表，不标注引用文献编号。避免将摘要写成目录式的内容介绍。</w:t>
      </w:r>
    </w:p>
    <w:p w14:paraId="040C378C" w14:textId="77777777" w:rsidR="00F405B1" w:rsidRDefault="00F405B1">
      <w:pPr>
        <w:spacing w:line="360" w:lineRule="auto"/>
        <w:rPr>
          <w:rStyle w:val="Char"/>
        </w:rPr>
      </w:pPr>
    </w:p>
    <w:p w14:paraId="63BBB074" w14:textId="77777777" w:rsidR="00F405B1" w:rsidRDefault="00F405B1">
      <w:pPr>
        <w:spacing w:line="360" w:lineRule="auto"/>
        <w:rPr>
          <w:rStyle w:val="Char"/>
        </w:rPr>
      </w:pPr>
    </w:p>
    <w:p w14:paraId="326D2DA1" w14:textId="77777777" w:rsidR="00F405B1" w:rsidRDefault="00F405B1">
      <w:pPr>
        <w:spacing w:line="360" w:lineRule="auto"/>
        <w:rPr>
          <w:rStyle w:val="Char"/>
        </w:rPr>
      </w:pPr>
    </w:p>
    <w:p w14:paraId="217C4B03" w14:textId="77777777" w:rsidR="00F405B1" w:rsidRDefault="00E8409E">
      <w:pPr>
        <w:pStyle w:val="afa"/>
      </w:pPr>
      <w:r>
        <w:rPr>
          <w:b/>
          <w:noProof/>
          <w:kern w:val="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0CDBDE" wp14:editId="075B893A">
                <wp:simplePos x="0" y="0"/>
                <wp:positionH relativeFrom="column">
                  <wp:posOffset>2336800</wp:posOffset>
                </wp:positionH>
                <wp:positionV relativeFrom="paragraph">
                  <wp:posOffset>529590</wp:posOffset>
                </wp:positionV>
                <wp:extent cx="3752850" cy="843280"/>
                <wp:effectExtent l="544830" t="90170" r="7620" b="19050"/>
                <wp:wrapNone/>
                <wp:docPr id="59" name="自选图形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843280"/>
                        </a:xfrm>
                        <a:prstGeom prst="wedgeRoundRectCallout">
                          <a:avLst>
                            <a:gd name="adj1" fmla="val -63773"/>
                            <a:gd name="adj2" fmla="val -58750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461E92D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关键词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是供检索用的主题词条，应采用能覆盖毕业论文主要内容的通用技术词条（参照相应的技术术语标准）。关键词一般为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～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个，每个关键词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不超过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个字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2B3B21C4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字体：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楷体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_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GB2312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小四号，关键词之间用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分号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隔开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168B1B72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B0CDBDE" id="_x0000_s1033" type="#_x0000_t62" style="position:absolute;left:0;text-align:left;margin-left:184pt;margin-top:41.7pt;width:295.5pt;height:66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" adj="-2975,-1890" fillcolor="#cff">
                <v:textbox>
                  <w:txbxContent>
                    <w:p w14:paraId="3461E92D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关键词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是供检索用的主题词条，应采用能覆盖毕业论文主要内容的通用技术词条（参照相应的技术术语标准）。关键词一般为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3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～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个，每个关键词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不超过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个字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。</w:t>
                      </w:r>
                    </w:p>
                    <w:p w14:paraId="2B3B21C4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字体：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楷体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_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GB2312</w:t>
                      </w:r>
                      <w:r>
                        <w:rPr>
                          <w:rFonts w:hint="eastAsia"/>
                          <w:b/>
                          <w:color w:val="000000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小四号，关键词之间用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分号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隔开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。</w:t>
                      </w:r>
                    </w:p>
                    <w:p w14:paraId="168B1B72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aff3"/>
          <w:rFonts w:hint="eastAsia"/>
          <w:szCs w:val="20"/>
        </w:rPr>
        <w:t>关键词：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AcceptAllChangesInDoc [</w:instrText>
      </w:r>
      <w:r>
        <w:instrText>单击此处添加中文关键词</w:instrText>
      </w:r>
      <w:r>
        <w:instrText>]</w:instrText>
      </w:r>
      <w:r>
        <w:fldChar w:fldCharType="end"/>
      </w:r>
      <w:r>
        <w:rPr>
          <w:rFonts w:hint="eastAsia"/>
        </w:rPr>
        <w:t>；</w:t>
      </w:r>
      <w:r>
        <w:fldChar w:fldCharType="begin"/>
      </w:r>
      <w:r>
        <w:instrText xml:space="preserve"> MACROBUTTON  AcceptAllChangesInDoc [</w:instrText>
      </w:r>
      <w:r>
        <w:instrText>单击此处添加中文关键词</w:instrText>
      </w:r>
      <w:r>
        <w:instrText>]</w:instrText>
      </w:r>
      <w:r>
        <w:fldChar w:fldCharType="end"/>
      </w:r>
      <w:r>
        <w:rPr>
          <w:rFonts w:hint="eastAsia"/>
        </w:rPr>
        <w:t>；</w:t>
      </w:r>
      <w:r>
        <w:fldChar w:fldCharType="begin"/>
      </w:r>
      <w:r>
        <w:instrText xml:space="preserve"> MACROBUTTON AcceptAllChangesInDoc [</w:instrText>
      </w:r>
      <w:r>
        <w:instrText>单击此处添加中文关键词</w:instrText>
      </w:r>
      <w:r>
        <w:instrText>]</w:instrText>
      </w:r>
      <w:r>
        <w:fldChar w:fldCharType="end"/>
      </w:r>
      <w:r>
        <w:rPr>
          <w:rFonts w:hint="eastAsia"/>
        </w:rPr>
        <w:t>；</w:t>
      </w:r>
      <w:r>
        <w:fldChar w:fldCharType="begin"/>
      </w:r>
      <w:r>
        <w:instrText xml:space="preserve"> MACROBUTTON  AcceptAllChangesInDoc [</w:instrText>
      </w:r>
      <w:r>
        <w:instrText>单击此处添加中文关键词</w:instrText>
      </w:r>
      <w:r>
        <w:instrText>]</w:instrText>
      </w:r>
      <w:r>
        <w:fldChar w:fldCharType="end"/>
      </w:r>
      <w:r>
        <w:rPr>
          <w:rFonts w:hint="eastAsia"/>
        </w:rPr>
        <w:t>；</w:t>
      </w:r>
      <w:r>
        <w:fldChar w:fldCharType="begin"/>
      </w:r>
      <w:r>
        <w:instrText xml:space="preserve"> MACROBUTTON  AcceptAllChangesInDoc [</w:instrText>
      </w:r>
      <w:r>
        <w:instrText>单击此处添加中文关键词</w:instrText>
      </w:r>
      <w:r>
        <w:instrText>]</w:instrText>
      </w:r>
      <w:r>
        <w:fldChar w:fldCharType="end"/>
      </w:r>
    </w:p>
    <w:p w14:paraId="38567D8B" w14:textId="77777777" w:rsidR="00F405B1" w:rsidRDefault="00E8409E">
      <w:pPr>
        <w:pStyle w:val="affa"/>
      </w:pPr>
      <w:r>
        <w:rPr>
          <w:rFonts w:hint="eastAsia"/>
        </w:rPr>
        <w:t>以下是说明文字，正式成文后请删除。</w:t>
      </w:r>
    </w:p>
    <w:p w14:paraId="691B13F6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</w:t>
      </w:r>
    </w:p>
    <w:p w14:paraId="4ED9B5BC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111DC05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）按照提示直接单击或者单击后执行“选择性粘贴”－“无格式文本”就可以添加相应的内容！</w:t>
      </w:r>
    </w:p>
    <w:p w14:paraId="3D67C728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．题目的确定</w:t>
      </w:r>
    </w:p>
    <w:p w14:paraId="51501A4E" w14:textId="6E6B2D41" w:rsidR="00F405B1" w:rsidRDefault="00016C10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AC24AD" wp14:editId="0891E389">
                <wp:simplePos x="0" y="0"/>
                <wp:positionH relativeFrom="column">
                  <wp:posOffset>2823210</wp:posOffset>
                </wp:positionH>
                <wp:positionV relativeFrom="paragraph">
                  <wp:posOffset>788670</wp:posOffset>
                </wp:positionV>
                <wp:extent cx="2322195" cy="616585"/>
                <wp:effectExtent l="15240" t="4445" r="5715" b="369570"/>
                <wp:wrapNone/>
                <wp:docPr id="79" name="自选图形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195" cy="616585"/>
                        </a:xfrm>
                        <a:prstGeom prst="wedgeRoundRectCallout">
                          <a:avLst>
                            <a:gd name="adj1" fmla="val -49745"/>
                            <a:gd name="adj2" fmla="val 105194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D984353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摘要、目录部分的页码为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罗马数字</w:t>
                            </w:r>
                          </w:p>
                          <w:p w14:paraId="055BA9FD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正文页码为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阿拉伯数字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DAC24AD" id="_x0000_s1034" type="#_x0000_t62" style="position:absolute;left:0;text-align:left;margin-left:222.3pt;margin-top:62.1pt;width:182.85pt;height:48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" adj="55,33522" fillcolor="#cff">
                <v:textbox>
                  <w:txbxContent>
                    <w:p w14:paraId="6D984353" w14:textId="77777777" w:rsidR="00AD0DE7" w:rsidRDefault="00AD0DE7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摘要、目录部分的页码为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罗马数字</w:t>
                      </w:r>
                    </w:p>
                    <w:p w14:paraId="055BA9FD" w14:textId="77777777" w:rsidR="00AD0DE7" w:rsidRDefault="00AD0DE7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正文页码为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阿拉伯数字</w:t>
                      </w:r>
                    </w:p>
                  </w:txbxContent>
                </v:textbox>
              </v:shape>
            </w:pict>
          </mc:Fallback>
        </mc:AlternateContent>
      </w:r>
      <w:r w:rsidR="00E8409E">
        <w:rPr>
          <w:rFonts w:hint="eastAsia"/>
        </w:rPr>
        <w:t>题目应简短、明确、有概括性，用极为精练的文字把论文的主题或总体内容表达出来，能反映论文内容、专业特点和学科范畴，且涵盖的内容不宜过大。字数一般不超过</w:t>
      </w:r>
      <w:r w:rsidR="00E8409E">
        <w:rPr>
          <w:rFonts w:hint="eastAsia"/>
        </w:rPr>
        <w:t>24</w:t>
      </w:r>
      <w:r w:rsidR="00E8409E">
        <w:rPr>
          <w:rFonts w:hint="eastAsia"/>
        </w:rPr>
        <w:t>字，必要时可加副标题，副标题的字数一般不要超过题目的字数。</w:t>
      </w:r>
    </w:p>
    <w:p w14:paraId="090DF4D6" w14:textId="0E39B4FD" w:rsidR="00F405B1" w:rsidRDefault="00E8409E">
      <w:pPr>
        <w:pStyle w:val="affa"/>
      </w:pPr>
      <w:r>
        <w:rPr>
          <w:rFonts w:hint="eastAsia"/>
        </w:rPr>
        <w:t>3</w:t>
      </w:r>
      <w:r>
        <w:rPr>
          <w:rFonts w:hint="eastAsia"/>
        </w:rPr>
        <w:t>．摘要的撰写</w:t>
      </w:r>
    </w:p>
    <w:p w14:paraId="777668B1" w14:textId="399A458E" w:rsidR="00F405B1" w:rsidRDefault="00E8409E">
      <w:pPr>
        <w:pStyle w:val="affa"/>
      </w:pPr>
      <w:r>
        <w:rPr>
          <w:rFonts w:hint="eastAsia"/>
        </w:rPr>
        <w:t>摘要反映了毕业论文（设计）的主要信息，以浓缩的形式概括说明研究目的、</w:t>
      </w:r>
      <w:r>
        <w:rPr>
          <w:rFonts w:hint="eastAsia"/>
        </w:rPr>
        <w:lastRenderedPageBreak/>
        <w:t>内容、方法、成果和结论，具有独立性和完整性。中文摘要一般为</w:t>
      </w:r>
      <w:r>
        <w:rPr>
          <w:rFonts w:hint="eastAsia"/>
        </w:rPr>
        <w:t>300</w:t>
      </w:r>
      <w:r>
        <w:rPr>
          <w:rFonts w:hint="eastAsia"/>
        </w:rPr>
        <w:t>字左右，不含公式、图表和注释。论文摘要应采用第三人称的写法，力求文字精悍简练。</w:t>
      </w:r>
    </w:p>
    <w:p w14:paraId="149B3BED" w14:textId="77777777" w:rsidR="00F405B1" w:rsidRDefault="00E8409E">
      <w:pPr>
        <w:pStyle w:val="affa"/>
      </w:pPr>
      <w:r>
        <w:rPr>
          <w:rFonts w:hint="eastAsia"/>
        </w:rPr>
        <w:t>摘要通常包括：</w:t>
      </w:r>
    </w:p>
    <w:p w14:paraId="22569CAF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）毕业论文（设计）所研究问题的意义（通常一句话概括）。</w:t>
      </w:r>
    </w:p>
    <w:p w14:paraId="6FC5B825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）毕业论文（设计）所研究的问题（通常一两句话概括）。</w:t>
      </w:r>
    </w:p>
    <w:p w14:paraId="0F3643BA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）论文中有新意的部分（观点、方法、材料、结论等）的明确概括。</w:t>
      </w:r>
    </w:p>
    <w:p w14:paraId="2FD0F9C8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）结果的意义。</w:t>
      </w:r>
    </w:p>
    <w:p w14:paraId="7F0B44DF" w14:textId="77777777" w:rsidR="00F405B1" w:rsidRDefault="00E8409E">
      <w:pPr>
        <w:pStyle w:val="affa"/>
      </w:pPr>
      <w:r>
        <w:rPr>
          <w:rFonts w:hint="eastAsia"/>
        </w:rPr>
        <w:t>4</w:t>
      </w:r>
      <w:r>
        <w:rPr>
          <w:rFonts w:hint="eastAsia"/>
        </w:rPr>
        <w:t>．关键词的选择</w:t>
      </w:r>
    </w:p>
    <w:p w14:paraId="6E5E0955" w14:textId="77777777" w:rsidR="00F405B1" w:rsidRDefault="00E8409E">
      <w:pPr>
        <w:pStyle w:val="affa"/>
      </w:pPr>
      <w:r>
        <w:rPr>
          <w:rFonts w:hint="eastAsia"/>
        </w:rPr>
        <w:t>关键词是供检索用的主题词条，应采用能覆盖毕业论文（设计）主要内容的通用技术词条（参照相应的技术术语标准）。关键词一般为</w:t>
      </w:r>
      <w:r>
        <w:t>3</w:t>
      </w:r>
      <w:r>
        <w:t>～</w:t>
      </w:r>
      <w:r>
        <w:t>5</w:t>
      </w:r>
      <w:r>
        <w:t>个</w:t>
      </w:r>
      <w:r>
        <w:rPr>
          <w:rFonts w:hint="eastAsia"/>
        </w:rPr>
        <w:t>，每个关键词不超过</w:t>
      </w:r>
      <w:r>
        <w:rPr>
          <w:rFonts w:hint="eastAsia"/>
        </w:rPr>
        <w:t>5</w:t>
      </w:r>
      <w:r>
        <w:rPr>
          <w:rFonts w:hint="eastAsia"/>
        </w:rPr>
        <w:t>个字。</w:t>
      </w:r>
    </w:p>
    <w:p w14:paraId="2898F87E" w14:textId="77777777" w:rsidR="00F405B1" w:rsidRDefault="00E8409E">
      <w:pPr>
        <w:pStyle w:val="affa"/>
      </w:pPr>
      <w:r>
        <w:rPr>
          <w:rFonts w:hint="eastAsia"/>
        </w:rPr>
        <w:t>5</w:t>
      </w:r>
      <w:r>
        <w:rPr>
          <w:rFonts w:hint="eastAsia"/>
        </w:rPr>
        <w:t>．在论文的总体结构和关键点控制中应注意的问题</w:t>
      </w:r>
    </w:p>
    <w:p w14:paraId="0F81C1EF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毕业论文的题目与章节标题之间的关系</w:t>
      </w:r>
      <w:r>
        <w:rPr>
          <w:rFonts w:hint="eastAsia"/>
        </w:rPr>
        <w:t>要前后呼应。</w:t>
      </w:r>
      <w:r>
        <w:t>论文</w:t>
      </w:r>
      <w:r>
        <w:rPr>
          <w:rFonts w:hint="eastAsia"/>
        </w:rPr>
        <w:t>的</w:t>
      </w:r>
      <w:r>
        <w:t>题目</w:t>
      </w:r>
      <w:r>
        <w:rPr>
          <w:rFonts w:hint="eastAsia"/>
        </w:rPr>
        <w:t>应该体现</w:t>
      </w:r>
      <w:r>
        <w:t>在章节</w:t>
      </w:r>
      <w:r>
        <w:rPr>
          <w:rFonts w:hint="eastAsia"/>
        </w:rPr>
        <w:t>标题中，避免章节</w:t>
      </w:r>
      <w:r>
        <w:t>的题目比整个论文的题目还要大</w:t>
      </w:r>
      <w:r>
        <w:rPr>
          <w:rFonts w:hint="eastAsia"/>
        </w:rPr>
        <w:t>的情况出现</w:t>
      </w:r>
      <w:r>
        <w:t>。</w:t>
      </w:r>
    </w:p>
    <w:p w14:paraId="7FF99E39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摘要</w:t>
      </w:r>
      <w:r>
        <w:rPr>
          <w:rFonts w:hint="eastAsia"/>
        </w:rPr>
        <w:t>的</w:t>
      </w:r>
      <w:r>
        <w:t>书写</w:t>
      </w:r>
      <w:r>
        <w:rPr>
          <w:rFonts w:hint="eastAsia"/>
        </w:rPr>
        <w:t>和关键词选择要</w:t>
      </w:r>
      <w:r>
        <w:t>到位。</w:t>
      </w:r>
      <w:r>
        <w:rPr>
          <w:rFonts w:hint="eastAsia"/>
        </w:rPr>
        <w:t>读者通过阅读摘要就能了解论文主要做了哪些方面的工作，有哪些方面的创新成果等。避免出现用较大的篇幅说明研究意义等现象。</w:t>
      </w:r>
    </w:p>
    <w:p w14:paraId="2637FDF3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）关键词必须与论文的题目和摘要密切联系，论文的题目和关键词应该体现在摘要中。</w:t>
      </w:r>
    </w:p>
    <w:p w14:paraId="4D1615E3" w14:textId="77777777" w:rsidR="00F405B1" w:rsidRDefault="00E8409E">
      <w:pPr>
        <w:pStyle w:val="affa"/>
        <w:ind w:firstLine="482"/>
        <w:rPr>
          <w:b/>
          <w:color w:val="FF0000"/>
        </w:rPr>
      </w:pPr>
      <w:r>
        <w:rPr>
          <w:rFonts w:hint="eastAsia"/>
          <w:b/>
          <w:color w:val="FF0000"/>
        </w:rPr>
        <w:t>导师在进行毕业论文（设计）指导时，</w:t>
      </w:r>
      <w:r>
        <w:rPr>
          <w:b/>
          <w:color w:val="FF0000"/>
        </w:rPr>
        <w:t>应该更多的从总的方面来把握，</w:t>
      </w:r>
      <w:r>
        <w:rPr>
          <w:rFonts w:hint="eastAsia"/>
          <w:b/>
          <w:color w:val="FF0000"/>
        </w:rPr>
        <w:t>尤其要</w:t>
      </w:r>
      <w:r>
        <w:rPr>
          <w:b/>
          <w:color w:val="FF0000"/>
        </w:rPr>
        <w:t>在</w:t>
      </w:r>
      <w:r>
        <w:rPr>
          <w:rFonts w:hint="eastAsia"/>
          <w:b/>
          <w:color w:val="FF0000"/>
        </w:rPr>
        <w:t>论文题目、</w:t>
      </w:r>
      <w:r>
        <w:rPr>
          <w:b/>
          <w:color w:val="FF0000"/>
        </w:rPr>
        <w:t>章节标题、摘要、</w:t>
      </w:r>
      <w:r>
        <w:rPr>
          <w:rFonts w:hint="eastAsia"/>
          <w:b/>
          <w:color w:val="FF0000"/>
        </w:rPr>
        <w:t>关键词、绪论、</w:t>
      </w:r>
      <w:r>
        <w:rPr>
          <w:b/>
          <w:color w:val="FF0000"/>
        </w:rPr>
        <w:t>结论</w:t>
      </w:r>
      <w:r>
        <w:rPr>
          <w:rFonts w:hint="eastAsia"/>
          <w:b/>
          <w:color w:val="FF0000"/>
        </w:rPr>
        <w:t>等总体结构方面和关键性控制点对学生多加指导。</w:t>
      </w:r>
    </w:p>
    <w:p w14:paraId="635291A9" w14:textId="77777777" w:rsidR="00F405B1" w:rsidRDefault="00F405B1"/>
    <w:p w14:paraId="71AAE552" w14:textId="77777777" w:rsidR="00F405B1" w:rsidRDefault="00F405B1"/>
    <w:p w14:paraId="442C6E54" w14:textId="77777777" w:rsidR="00F405B1" w:rsidRDefault="00F405B1">
      <w:pPr>
        <w:sectPr w:rsidR="00F405B1">
          <w:headerReference w:type="default" r:id="rId12"/>
          <w:footerReference w:type="default" r:id="rId13"/>
          <w:pgSz w:w="11906" w:h="16838"/>
          <w:pgMar w:top="1418" w:right="1701" w:bottom="1701" w:left="1701" w:header="851" w:footer="992" w:gutter="0"/>
          <w:pgNumType w:fmt="upperRoman" w:start="1"/>
          <w:cols w:space="720"/>
          <w:docGrid w:linePitch="312"/>
        </w:sectPr>
      </w:pPr>
    </w:p>
    <w:p w14:paraId="779169F3" w14:textId="77777777" w:rsidR="00F405B1" w:rsidRDefault="00E8409E">
      <w:pPr>
        <w:pStyle w:val="afb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40A4E7" wp14:editId="23030E28">
                <wp:simplePos x="0" y="0"/>
                <wp:positionH relativeFrom="column">
                  <wp:posOffset>2613025</wp:posOffset>
                </wp:positionH>
                <wp:positionV relativeFrom="paragraph">
                  <wp:posOffset>-69215</wp:posOffset>
                </wp:positionV>
                <wp:extent cx="2553335" cy="297180"/>
                <wp:effectExtent l="469265" t="4445" r="6350" b="41275"/>
                <wp:wrapNone/>
                <wp:docPr id="57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527FD0D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英文标题要与任务书保持一致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0A4E7" id="_x0000_s1035" type="#_x0000_t62" style="position:absolute;left:0;text-align:left;margin-left:205.75pt;margin-top:-5.45pt;width:201.05pt;height:23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" adj="-3656,23446" fillcolor="#cff">
                <v:textbox>
                  <w:txbxContent>
                    <w:p w14:paraId="7527FD0D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英文标题要与任务书保持一致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42DF03" wp14:editId="6B723EB1">
                <wp:simplePos x="0" y="0"/>
                <wp:positionH relativeFrom="column">
                  <wp:posOffset>4299585</wp:posOffset>
                </wp:positionH>
                <wp:positionV relativeFrom="paragraph">
                  <wp:posOffset>737870</wp:posOffset>
                </wp:positionV>
                <wp:extent cx="1463040" cy="297180"/>
                <wp:effectExtent l="282575" t="4445" r="6985" b="41275"/>
                <wp:wrapNone/>
                <wp:docPr id="56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B5A349F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无副标题的请删除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2DF03" id="_x0000_s1036" type="#_x0000_t62" style="position:absolute;left:0;text-align:left;margin-left:338.55pt;margin-top:58.1pt;width:115.2pt;height:23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" adj="-3656,23446" fillcolor="#cff">
                <v:textbox>
                  <w:txbxContent>
                    <w:p w14:paraId="6B5A349F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无副标题的请删除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MACROBUTTON  AcceptAllChangesInDoc [</w:instrText>
      </w:r>
      <w:r>
        <w:instrText>单击此处添加毕业论文外文标题</w:instrText>
      </w:r>
      <w:r>
        <w:instrText xml:space="preserve">] </w:instrText>
      </w:r>
      <w:r>
        <w:fldChar w:fldCharType="end"/>
      </w:r>
    </w:p>
    <w:p w14:paraId="209A7C86" w14:textId="77777777" w:rsidR="00F405B1" w:rsidRDefault="00E8409E">
      <w:pPr>
        <w:pStyle w:val="aff2"/>
        <w:rPr>
          <w:strike/>
        </w:rPr>
      </w:pPr>
      <w:r>
        <w:rPr>
          <w:rFonts w:hint="eastAsia"/>
          <w:strike/>
          <w:highlight w:val="yellow"/>
        </w:rPr>
        <w:t>——</w:t>
      </w:r>
      <w:r w:rsidRPr="00016C10">
        <w:rPr>
          <w:highlight w:val="yellow"/>
        </w:rPr>
        <w:fldChar w:fldCharType="begin"/>
      </w:r>
      <w:r w:rsidRPr="00016C10">
        <w:rPr>
          <w:highlight w:val="yellow"/>
        </w:rPr>
        <w:instrText xml:space="preserve"> MACROBUTTON  AcceptAllChangesInDoc [</w:instrText>
      </w:r>
      <w:r w:rsidRPr="00016C10">
        <w:rPr>
          <w:highlight w:val="yellow"/>
        </w:rPr>
        <w:instrText>单击此处添加外文副标题</w:instrText>
      </w:r>
      <w:r w:rsidRPr="00016C10">
        <w:rPr>
          <w:highlight w:val="yellow"/>
        </w:rPr>
        <w:instrText xml:space="preserve">] </w:instrText>
      </w:r>
      <w:r w:rsidRPr="00016C10">
        <w:rPr>
          <w:highlight w:val="yellow"/>
        </w:rPr>
        <w:fldChar w:fldCharType="end"/>
      </w:r>
    </w:p>
    <w:p w14:paraId="61A7F439" w14:textId="77777777" w:rsidR="00F405B1" w:rsidRDefault="00E8409E">
      <w:pPr>
        <w:spacing w:line="360" w:lineRule="auto"/>
        <w:rPr>
          <w:rStyle w:val="Char"/>
        </w:rPr>
      </w:pPr>
      <w:r>
        <w:rPr>
          <w:rStyle w:val="aff3"/>
        </w:rPr>
        <w:t>Abstract</w:t>
      </w:r>
      <w:r>
        <w:rPr>
          <w:rStyle w:val="aff3"/>
          <w:rFonts w:hint="eastAsia"/>
        </w:rPr>
        <w:t xml:space="preserve">: </w:t>
      </w:r>
      <w: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单击此处添加外文摘要，内容应与中文摘要一致</w:instrText>
      </w:r>
      <w:r>
        <w:rPr>
          <w:rStyle w:val="Char"/>
        </w:rPr>
        <w:instrText xml:space="preserve">] </w:instrText>
      </w:r>
      <w:r>
        <w:fldChar w:fldCharType="end"/>
      </w:r>
    </w:p>
    <w:p w14:paraId="03511CDB" w14:textId="77777777" w:rsidR="00F405B1" w:rsidRDefault="00E8409E">
      <w:pPr>
        <w:spacing w:line="360" w:lineRule="auto"/>
        <w:rPr>
          <w:rStyle w:val="Ch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DC0CE1" wp14:editId="4CE6E1E3">
                <wp:simplePos x="0" y="0"/>
                <wp:positionH relativeFrom="column">
                  <wp:posOffset>1382395</wp:posOffset>
                </wp:positionH>
                <wp:positionV relativeFrom="paragraph">
                  <wp:posOffset>193675</wp:posOffset>
                </wp:positionV>
                <wp:extent cx="2800350" cy="297180"/>
                <wp:effectExtent l="389255" t="19685" r="10795" b="6985"/>
                <wp:wrapNone/>
                <wp:docPr id="92" name="自选图形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0350" cy="297180"/>
                        </a:xfrm>
                        <a:prstGeom prst="wedgeRoundRectCallout">
                          <a:avLst>
                            <a:gd name="adj1" fmla="val -62583"/>
                            <a:gd name="adj2" fmla="val -52991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18F0E063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必须与中文关键词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完全对应，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字首要大写。</w:t>
                            </w:r>
                          </w:p>
                          <w:p w14:paraId="6BDCE372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C0CE1" id="自选图形 404" o:spid="_x0000_s1037" type="#_x0000_t62" style="position:absolute;left:0;text-align:left;margin-left:108.85pt;margin-top:15.25pt;width:220.5pt;height:23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" adj="-2718,-646" fillcolor="#cff">
                <v:textbox>
                  <w:txbxContent>
                    <w:p w14:paraId="18F0E063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必须与中文关键词</w:t>
                      </w: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完全对应，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字首要大写。</w:t>
                      </w:r>
                    </w:p>
                    <w:p w14:paraId="6BDCE372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aff3"/>
        </w:rPr>
        <w:t>Key words:</w:t>
      </w:r>
      <w:r>
        <w:rPr>
          <w:rStyle w:val="Char"/>
          <w:rFonts w:hint="eastAsia"/>
        </w:rPr>
        <w:t xml:space="preserve"> </w:t>
      </w:r>
      <w: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单击此处添加外文关键词</w:instrText>
      </w:r>
      <w:r>
        <w:rPr>
          <w:rStyle w:val="Char"/>
        </w:rPr>
        <w:instrText xml:space="preserve">] </w:instrText>
      </w:r>
      <w:r>
        <w:fldChar w:fldCharType="end"/>
      </w:r>
      <w:r>
        <w:rPr>
          <w:rFonts w:hint="eastAsia"/>
        </w:rPr>
        <w:t>;</w:t>
      </w:r>
      <w:r>
        <w:t xml:space="preserve"> </w:t>
      </w:r>
      <w: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单击此处添加外文关键词</w:instrText>
      </w:r>
      <w:r>
        <w:rPr>
          <w:rStyle w:val="Char"/>
        </w:rPr>
        <w:instrText xml:space="preserve">] </w:instrText>
      </w:r>
      <w:r>
        <w:fldChar w:fldCharType="end"/>
      </w:r>
      <w:r>
        <w:t xml:space="preserve">; </w:t>
      </w:r>
      <w: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单击此处添加外文关键词</w:instrText>
      </w:r>
      <w:r>
        <w:rPr>
          <w:rStyle w:val="Char"/>
        </w:rPr>
        <w:instrText xml:space="preserve">] </w:instrText>
      </w:r>
      <w:r>
        <w:fldChar w:fldCharType="end"/>
      </w:r>
      <w:r>
        <w:t xml:space="preserve">; </w:t>
      </w:r>
      <w: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单击此处添加外文关键词</w:instrText>
      </w:r>
      <w:r>
        <w:rPr>
          <w:rStyle w:val="Char"/>
        </w:rPr>
        <w:instrText xml:space="preserve">] </w:instrText>
      </w:r>
      <w:r>
        <w:fldChar w:fldCharType="end"/>
      </w:r>
      <w:r>
        <w:t xml:space="preserve">; </w:t>
      </w:r>
      <w:r>
        <w:fldChar w:fldCharType="begin"/>
      </w:r>
      <w:r>
        <w:rPr>
          <w:rStyle w:val="Char"/>
        </w:rPr>
        <w:instrText xml:space="preserve"> MACROBUTTON  AcceptAllChangesInDoc [</w:instrText>
      </w:r>
      <w:r>
        <w:rPr>
          <w:rStyle w:val="Char"/>
        </w:rPr>
        <w:instrText>单击此处添加外文关键词</w:instrText>
      </w:r>
      <w:r>
        <w:rPr>
          <w:rStyle w:val="Char"/>
        </w:rPr>
        <w:instrText xml:space="preserve">] </w:instrText>
      </w:r>
      <w:r>
        <w:fldChar w:fldCharType="end"/>
      </w:r>
      <w:r>
        <w:rPr>
          <w:rStyle w:val="Char"/>
        </w:rPr>
        <w:t xml:space="preserve"> </w:t>
      </w:r>
    </w:p>
    <w:p w14:paraId="59CCB17C" w14:textId="77777777" w:rsidR="00F405B1" w:rsidRDefault="00F405B1">
      <w:pPr>
        <w:rPr>
          <w:rStyle w:val="Char"/>
        </w:rPr>
      </w:pPr>
    </w:p>
    <w:p w14:paraId="1CC1B72C" w14:textId="77777777" w:rsidR="00F405B1" w:rsidRDefault="00F405B1">
      <w:pPr>
        <w:rPr>
          <w:rStyle w:val="Char"/>
        </w:rPr>
      </w:pPr>
    </w:p>
    <w:p w14:paraId="4E9CC449" w14:textId="77777777" w:rsidR="00F405B1" w:rsidRDefault="00E8409E">
      <w:pPr>
        <w:pStyle w:val="affa"/>
      </w:pPr>
      <w:r>
        <w:rPr>
          <w:rFonts w:hint="eastAsia"/>
        </w:rPr>
        <w:t>以下是说明文字，正式成文后请删除。</w:t>
      </w:r>
    </w:p>
    <w:p w14:paraId="6F231249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</w:t>
      </w:r>
    </w:p>
    <w:p w14:paraId="2F817EB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15E63607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3BB36955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  <w:b/>
          <w:color w:val="FF0000"/>
        </w:rPr>
        <w:t>毕业论文（设计）的英文题目应与中文题目一致</w:t>
      </w:r>
      <w:r>
        <w:rPr>
          <w:rFonts w:hint="eastAsia"/>
        </w:rPr>
        <w:t>。</w:t>
      </w:r>
    </w:p>
    <w:p w14:paraId="6CDCC3F5" w14:textId="77777777" w:rsidR="00F405B1" w:rsidRDefault="00E8409E">
      <w:pPr>
        <w:pStyle w:val="affa"/>
      </w:pP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  <w:b/>
          <w:color w:val="FF0000"/>
        </w:rPr>
        <w:t>英文摘要与中文摘要的内容应一致</w:t>
      </w:r>
      <w:r>
        <w:rPr>
          <w:rFonts w:hint="eastAsia"/>
        </w:rPr>
        <w:t>。</w:t>
      </w:r>
    </w:p>
    <w:p w14:paraId="6C56854A" w14:textId="77777777" w:rsidR="00F405B1" w:rsidRDefault="00E8409E">
      <w:pPr>
        <w:pStyle w:val="affa"/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  <w:b/>
          <w:color w:val="FF0000"/>
        </w:rPr>
        <w:t>每一个英文关键词都必须与中文关键词一一对应</w:t>
      </w:r>
      <w:r>
        <w:rPr>
          <w:rFonts w:hint="eastAsia"/>
        </w:rPr>
        <w:t>。</w:t>
      </w:r>
    </w:p>
    <w:p w14:paraId="4E444851" w14:textId="77777777" w:rsidR="00F405B1" w:rsidRDefault="00F405B1">
      <w:pPr>
        <w:rPr>
          <w:rStyle w:val="Char"/>
        </w:rPr>
        <w:sectPr w:rsidR="00F405B1">
          <w:headerReference w:type="default" r:id="rId14"/>
          <w:headerReference w:type="first" r:id="rId15"/>
          <w:pgSz w:w="11906" w:h="16838"/>
          <w:pgMar w:top="1418" w:right="1701" w:bottom="1701" w:left="1701" w:header="851" w:footer="992" w:gutter="0"/>
          <w:pgNumType w:fmt="upperRoman"/>
          <w:cols w:space="720"/>
          <w:docGrid w:linePitch="312"/>
        </w:sectPr>
      </w:pPr>
    </w:p>
    <w:p w14:paraId="2C971C93" w14:textId="77777777" w:rsidR="00F405B1" w:rsidRDefault="00E8409E">
      <w:pPr>
        <w:pStyle w:val="aff5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74AC9D" wp14:editId="270ED323">
                <wp:simplePos x="0" y="0"/>
                <wp:positionH relativeFrom="column">
                  <wp:posOffset>-224790</wp:posOffset>
                </wp:positionH>
                <wp:positionV relativeFrom="paragraph">
                  <wp:posOffset>-55245</wp:posOffset>
                </wp:positionV>
                <wp:extent cx="2751455" cy="832485"/>
                <wp:effectExtent l="4445" t="4445" r="6350" b="191770"/>
                <wp:wrapNone/>
                <wp:docPr id="63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55" cy="832485"/>
                        </a:xfrm>
                        <a:prstGeom prst="wedgeRoundRectCallout">
                          <a:avLst>
                            <a:gd name="adj1" fmla="val 8551"/>
                            <a:gd name="adj2" fmla="val 70213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8EE2C7F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章节结构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:</w:t>
                            </w:r>
                          </w:p>
                          <w:p w14:paraId="342DC254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18"/>
                              </w:rPr>
                              <w:t>章节标题反应了论文的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18"/>
                              </w:rPr>
                              <w:t>整体架构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18"/>
                              </w:rPr>
                              <w:t>，各章节之间应有严密的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18"/>
                              </w:rPr>
                              <w:t>逻辑关系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18"/>
                              </w:rPr>
                              <w:t>，应与导师充分讨论确定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074AC9D" id="_x0000_s1038" type="#_x0000_t62" style="position:absolute;left:0;text-align:left;margin-left:-17.7pt;margin-top:-4.35pt;width:216.65pt;height:65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" adj="12647,25966" fillcolor="#cff">
                <v:textbox>
                  <w:txbxContent>
                    <w:p w14:paraId="08EE2C7F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章节结构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:</w:t>
                      </w:r>
                    </w:p>
                    <w:p w14:paraId="342DC254" w14:textId="77777777" w:rsidR="00AD0DE7" w:rsidRDefault="00AD0DE7">
                      <w:pPr>
                        <w:rPr>
                          <w:color w:val="00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18"/>
                        </w:rPr>
                        <w:t>章节标题反应了论文的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18"/>
                        </w:rPr>
                        <w:t>整体架构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18"/>
                        </w:rPr>
                        <w:t>，各章节之间应有严密的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18"/>
                        </w:rPr>
                        <w:t>逻辑关系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18"/>
                        </w:rPr>
                        <w:t>，应与导师充分讨论确定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C69FDB" wp14:editId="24EF92F7">
                <wp:simplePos x="0" y="0"/>
                <wp:positionH relativeFrom="column">
                  <wp:posOffset>3653790</wp:posOffset>
                </wp:positionH>
                <wp:positionV relativeFrom="paragraph">
                  <wp:posOffset>-55245</wp:posOffset>
                </wp:positionV>
                <wp:extent cx="1932305" cy="727710"/>
                <wp:effectExtent l="4445" t="4445" r="6350" b="163195"/>
                <wp:wrapNone/>
                <wp:docPr id="62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305" cy="727710"/>
                        </a:xfrm>
                        <a:prstGeom prst="wedgeRoundRectCallout">
                          <a:avLst>
                            <a:gd name="adj1" fmla="val -41819"/>
                            <a:gd name="adj2" fmla="val 70769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C0C682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章节数量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:</w:t>
                            </w:r>
                          </w:p>
                          <w:p w14:paraId="1C8C46AA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18"/>
                              </w:rPr>
                              <w:t>一般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18"/>
                              </w:rPr>
                              <w:t>-6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18"/>
                              </w:rPr>
                              <w:t>章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18"/>
                              </w:rPr>
                              <w:t>为宜，不宜过多或过少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EC69FDB" id="_x0000_s1039" type="#_x0000_t62" style="position:absolute;left:0;text-align:left;margin-left:287.7pt;margin-top:-4.35pt;width:152.15pt;height:57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" adj="1767,26086" fillcolor="#cff">
                <v:textbox>
                  <w:txbxContent>
                    <w:p w14:paraId="36C0C682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章节数量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:</w:t>
                      </w:r>
                    </w:p>
                    <w:p w14:paraId="1C8C46AA" w14:textId="77777777" w:rsidR="00AD0DE7" w:rsidRDefault="00AD0DE7">
                      <w:pPr>
                        <w:rPr>
                          <w:color w:val="00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18"/>
                        </w:rPr>
                        <w:t>一般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18"/>
                        </w:rPr>
                        <w:t>5</w:t>
                      </w:r>
                      <w:r>
                        <w:rPr>
                          <w:b/>
                          <w:color w:val="0000FF"/>
                          <w:sz w:val="21"/>
                          <w:szCs w:val="18"/>
                        </w:rPr>
                        <w:t>-6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18"/>
                        </w:rPr>
                        <w:t>章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18"/>
                        </w:rPr>
                        <w:t>为宜，不宜过多或过少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目录</w:t>
      </w:r>
    </w:p>
    <w:p w14:paraId="3C300261" w14:textId="77777777" w:rsidR="00F405B1" w:rsidRDefault="00E8409E">
      <w:pPr>
        <w:pStyle w:val="TOC1"/>
        <w:rPr>
          <w:rFonts w:ascii="等线" w:eastAsia="等线" w:hAnsi="等线"/>
          <w:sz w:val="21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164196840" w:history="1">
        <w:r>
          <w:rPr>
            <w:rStyle w:val="af7"/>
          </w:rPr>
          <w:t>第</w:t>
        </w:r>
        <w:r>
          <w:rPr>
            <w:rStyle w:val="af7"/>
          </w:rPr>
          <w:t>1</w:t>
        </w:r>
        <w:r>
          <w:rPr>
            <w:rStyle w:val="af7"/>
          </w:rPr>
          <w:t>章</w:t>
        </w:r>
        <w:r>
          <w:rPr>
            <w:rStyle w:val="af7"/>
          </w:rPr>
          <w:t xml:space="preserve"> </w:t>
        </w:r>
        <w:r>
          <w:rPr>
            <w:rStyle w:val="af7"/>
          </w:rPr>
          <w:t>绪论</w:t>
        </w:r>
        <w:r>
          <w:tab/>
        </w:r>
        <w:r>
          <w:fldChar w:fldCharType="begin"/>
        </w:r>
        <w:r>
          <w:instrText xml:space="preserve"> PAGEREF _Toc164196840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8D807F3" w14:textId="77777777" w:rsidR="00F405B1" w:rsidRDefault="00875B25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41" w:history="1">
        <w:r w:rsidR="00E8409E">
          <w:rPr>
            <w:rStyle w:val="af7"/>
          </w:rPr>
          <w:t xml:space="preserve">1.1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2B5BE69" w14:textId="77777777" w:rsidR="00F405B1" w:rsidRDefault="00E8409E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E5D1B1" wp14:editId="2CAA437A">
                <wp:simplePos x="0" y="0"/>
                <wp:positionH relativeFrom="column">
                  <wp:posOffset>2964180</wp:posOffset>
                </wp:positionH>
                <wp:positionV relativeFrom="paragraph">
                  <wp:posOffset>38735</wp:posOffset>
                </wp:positionV>
                <wp:extent cx="2621915" cy="727710"/>
                <wp:effectExtent l="816610" t="227330" r="9525" b="16510"/>
                <wp:wrapNone/>
                <wp:docPr id="64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915" cy="727710"/>
                        </a:xfrm>
                        <a:prstGeom prst="wedgeRoundRectCallout">
                          <a:avLst>
                            <a:gd name="adj1" fmla="val -79838"/>
                            <a:gd name="adj2" fmla="val -78620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95B9CF9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标题名称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:</w:t>
                            </w:r>
                          </w:p>
                          <w:p w14:paraId="2AA1DCAB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18"/>
                              </w:rPr>
                              <w:t>简短精炼概括本章、节的主要内容，字数一般控制在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18"/>
                              </w:rPr>
                              <w:t>个字以内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5E5D1B1" id="_x0000_s1040" type="#_x0000_t62" style="position:absolute;left:0;text-align:left;margin-left:233.4pt;margin-top:3.05pt;width:206.45pt;height:57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" adj="-6445,-6182" fillcolor="#cff">
                <v:textbox>
                  <w:txbxContent>
                    <w:p w14:paraId="595B9CF9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标题名称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:</w:t>
                      </w:r>
                    </w:p>
                    <w:p w14:paraId="2AA1DCAB" w14:textId="77777777" w:rsidR="00AD0DE7" w:rsidRDefault="00AD0DE7">
                      <w:pPr>
                        <w:rPr>
                          <w:color w:val="000000"/>
                          <w:sz w:val="21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18"/>
                        </w:rPr>
                        <w:t>简短精炼概括本章、节的主要内容，字数一般控制在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1</w:t>
                      </w:r>
                      <w:r>
                        <w:rPr>
                          <w:b/>
                          <w:color w:val="FF0000"/>
                          <w:sz w:val="21"/>
                          <w:szCs w:val="18"/>
                        </w:rPr>
                        <w:t>5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18"/>
                        </w:rPr>
                        <w:t>个字以内</w:t>
                      </w:r>
                    </w:p>
                  </w:txbxContent>
                </v:textbox>
              </v:shape>
            </w:pict>
          </mc:Fallback>
        </mc:AlternateContent>
      </w:r>
      <w:hyperlink w:anchor="_Toc164196842" w:history="1">
        <w:r>
          <w:rPr>
            <w:rStyle w:val="af7"/>
          </w:rPr>
          <w:t xml:space="preserve">1.1.1 </w:t>
        </w: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MACROBUTTON  AcceptAllChangesShown [</w:instrText>
        </w:r>
        <w:r>
          <w:rPr>
            <w:rStyle w:val="af7"/>
          </w:rPr>
          <w:instrText>单击此处添加条标题</w:instrText>
        </w:r>
        <w:r>
          <w:rPr>
            <w:rStyle w:val="af7"/>
          </w:rPr>
          <w:instrText xml:space="preserve">] </w:instrText>
        </w:r>
        <w:r>
          <w:rPr>
            <w:rStyle w:val="af7"/>
          </w:rPr>
          <w:fldChar w:fldCharType="end"/>
        </w:r>
        <w:r>
          <w:tab/>
        </w:r>
        <w:r>
          <w:fldChar w:fldCharType="begin"/>
        </w:r>
        <w:r>
          <w:instrText xml:space="preserve"> PAGEREF _Toc164196842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156806A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43" w:history="1">
        <w:r w:rsidR="00E8409E">
          <w:rPr>
            <w:rStyle w:val="af7"/>
          </w:rPr>
          <w:t xml:space="preserve">1.1.2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E8913CF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44" w:history="1">
        <w:r w:rsidR="00E8409E">
          <w:rPr>
            <w:rStyle w:val="af7"/>
          </w:rPr>
          <w:t xml:space="preserve">1.1.3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BC9D9F9" w14:textId="77777777" w:rsidR="00F405B1" w:rsidRDefault="00875B25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45" w:history="1">
        <w:r w:rsidR="00E8409E">
          <w:rPr>
            <w:rStyle w:val="af7"/>
          </w:rPr>
          <w:t xml:space="preserve">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_Toc164196845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9BBE885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46" w:history="1">
        <w:r w:rsidR="00E8409E">
          <w:rPr>
            <w:rStyle w:val="af7"/>
          </w:rPr>
          <w:t xml:space="preserve">1.2.1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_Toc164196846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8D3FF99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47" w:history="1">
        <w:r w:rsidR="00E8409E">
          <w:rPr>
            <w:rStyle w:val="af7"/>
          </w:rPr>
          <w:t xml:space="preserve">1.2.2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_Toc164196847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8015CC8" w14:textId="77777777" w:rsidR="00F405B1" w:rsidRDefault="00875B25">
      <w:pPr>
        <w:pStyle w:val="TOC1"/>
        <w:rPr>
          <w:rFonts w:ascii="等线" w:eastAsia="等线" w:hAnsi="等线"/>
          <w:sz w:val="21"/>
          <w:szCs w:val="22"/>
        </w:rPr>
      </w:pPr>
      <w:hyperlink w:anchor="_Toc164196848" w:history="1">
        <w:r w:rsidR="00E8409E">
          <w:rPr>
            <w:rStyle w:val="af7"/>
          </w:rPr>
          <w:t>第</w:t>
        </w:r>
        <w:r w:rsidR="00E8409E">
          <w:rPr>
            <w:rStyle w:val="af7"/>
          </w:rPr>
          <w:t>2</w:t>
        </w:r>
        <w:r w:rsidR="00E8409E">
          <w:rPr>
            <w:rStyle w:val="af7"/>
          </w:rPr>
          <w:t>章</w:t>
        </w:r>
        <w:r w:rsidR="00E8409E">
          <w:rPr>
            <w:rStyle w:val="af7"/>
          </w:rPr>
          <w:t xml:space="preserve">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单击此处添加章标题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_Toc164196848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7515A72" w14:textId="77777777" w:rsidR="00F405B1" w:rsidRDefault="00875B25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49" w:history="1">
        <w:r w:rsidR="00E8409E">
          <w:rPr>
            <w:rStyle w:val="af7"/>
          </w:rPr>
          <w:t xml:space="preserve">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_Toc164196849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7078F92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0" w:history="1">
        <w:r w:rsidR="00E8409E">
          <w:rPr>
            <w:rStyle w:val="af7"/>
          </w:rPr>
          <w:t xml:space="preserve">2.1.1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_Toc164196850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81BAACE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1" w:history="1">
        <w:r w:rsidR="00E8409E">
          <w:rPr>
            <w:rStyle w:val="af7"/>
          </w:rPr>
          <w:t xml:space="preserve">2.1.2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087487B7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2" w:history="1">
        <w:r w:rsidR="00E8409E">
          <w:rPr>
            <w:rStyle w:val="af7"/>
          </w:rPr>
          <w:t xml:space="preserve">2.1.3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_Toc164196852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9873A03" w14:textId="77777777" w:rsidR="00F405B1" w:rsidRDefault="00875B25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53" w:history="1">
        <w:r w:rsidR="00E8409E">
          <w:rPr>
            <w:rStyle w:val="af7"/>
          </w:rPr>
          <w:t xml:space="preserve">2.2 </w:t>
        </w:r>
        <w:r w:rsidR="00E8409E">
          <w:rPr>
            <w:rStyle w:val="af7"/>
            <w:rFonts w:ascii="宋体" w:hAnsi="宋体"/>
          </w:rPr>
          <w:fldChar w:fldCharType="begin"/>
        </w:r>
        <w:r w:rsidR="00E8409E">
          <w:rPr>
            <w:rStyle w:val="af7"/>
            <w:rFonts w:ascii="宋体" w:hAnsi="宋体"/>
          </w:rPr>
          <w:instrText xml:space="preserve"> MACROBUTTON  AcceptAllChangesShown [单击此处添加节标题] </w:instrText>
        </w:r>
        <w:r w:rsidR="00E8409E">
          <w:rPr>
            <w:rStyle w:val="af7"/>
            <w:rFonts w:ascii="宋体" w:hAnsi="宋体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53C990AE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4" w:history="1">
        <w:r w:rsidR="00E8409E">
          <w:rPr>
            <w:rStyle w:val="af7"/>
          </w:rPr>
          <w:t xml:space="preserve">2.2.1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6C04C55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5" w:history="1">
        <w:r w:rsidR="00E8409E">
          <w:rPr>
            <w:rStyle w:val="af7"/>
          </w:rPr>
          <w:t xml:space="preserve">2.2.2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_Toc164196855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4A3D5303" w14:textId="77777777" w:rsidR="00F405B1" w:rsidRDefault="00875B25">
      <w:pPr>
        <w:pStyle w:val="TOC1"/>
        <w:rPr>
          <w:rFonts w:ascii="等线" w:eastAsia="等线" w:hAnsi="等线"/>
          <w:sz w:val="21"/>
          <w:szCs w:val="22"/>
        </w:rPr>
      </w:pPr>
      <w:hyperlink w:anchor="_Toc164196856" w:history="1">
        <w:r w:rsidR="00E8409E">
          <w:rPr>
            <w:rStyle w:val="af7"/>
          </w:rPr>
          <w:t>第</w:t>
        </w:r>
        <w:r w:rsidR="00E8409E">
          <w:rPr>
            <w:rStyle w:val="af7"/>
          </w:rPr>
          <w:t>3</w:t>
        </w:r>
        <w:r w:rsidR="00E8409E">
          <w:rPr>
            <w:rStyle w:val="af7"/>
          </w:rPr>
          <w:t>章</w:t>
        </w:r>
        <w:r w:rsidR="00E8409E">
          <w:rPr>
            <w:rStyle w:val="af7"/>
          </w:rPr>
          <w:t xml:space="preserve">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单击此处添加章标题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_Toc164196856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DA676ED" w14:textId="77777777" w:rsidR="00F405B1" w:rsidRDefault="00875B25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57" w:history="1">
        <w:r w:rsidR="00E8409E">
          <w:rPr>
            <w:rStyle w:val="af7"/>
          </w:rPr>
          <w:t xml:space="preserve">3.1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_Toc164196857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62D3DF5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8" w:history="1">
        <w:r w:rsidR="00E8409E">
          <w:rPr>
            <w:rStyle w:val="af7"/>
          </w:rPr>
          <w:t xml:space="preserve">3.1.1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_Toc164196858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0AED45D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59" w:history="1">
        <w:r w:rsidR="00E8409E">
          <w:rPr>
            <w:rStyle w:val="af7"/>
          </w:rPr>
          <w:t xml:space="preserve">3.1.2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_Toc164196859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E15F75B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60" w:history="1">
        <w:r w:rsidR="00E8409E">
          <w:rPr>
            <w:rStyle w:val="af7"/>
          </w:rPr>
          <w:t xml:space="preserve">3.1.3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_Toc164196860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BBF5CC4" w14:textId="77777777" w:rsidR="00F405B1" w:rsidRDefault="00875B25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61" w:history="1">
        <w:r w:rsidR="00E8409E">
          <w:rPr>
            <w:rStyle w:val="af7"/>
          </w:rPr>
          <w:t xml:space="preserve">3.2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75684AC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62" w:history="1">
        <w:r w:rsidR="00E8409E">
          <w:rPr>
            <w:rStyle w:val="af7"/>
          </w:rPr>
          <w:t xml:space="preserve">3.2.1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_Toc164196862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D2CA089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63" w:history="1">
        <w:r w:rsidR="00E8409E">
          <w:rPr>
            <w:rStyle w:val="af7"/>
          </w:rPr>
          <w:t xml:space="preserve">3.2.2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41790BF" w14:textId="77777777" w:rsidR="00F405B1" w:rsidRDefault="00875B25">
      <w:pPr>
        <w:pStyle w:val="TOC1"/>
        <w:rPr>
          <w:rFonts w:ascii="等线" w:eastAsia="等线" w:hAnsi="等线"/>
          <w:sz w:val="21"/>
          <w:szCs w:val="22"/>
        </w:rPr>
      </w:pPr>
      <w:hyperlink w:anchor="_Toc164196864" w:history="1">
        <w:r w:rsidR="00E8409E">
          <w:rPr>
            <w:rStyle w:val="af7"/>
          </w:rPr>
          <w:t>第</w:t>
        </w:r>
        <w:r w:rsidR="00E8409E">
          <w:rPr>
            <w:rStyle w:val="af7"/>
          </w:rPr>
          <w:t>4</w:t>
        </w:r>
        <w:r w:rsidR="00E8409E">
          <w:rPr>
            <w:rStyle w:val="af7"/>
          </w:rPr>
          <w:t>章</w:t>
        </w:r>
        <w:r w:rsidR="00E8409E">
          <w:rPr>
            <w:rStyle w:val="af7"/>
          </w:rPr>
          <w:t xml:space="preserve">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单击此处添加章标题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0718B54C" w14:textId="77777777" w:rsidR="00F405B1" w:rsidRDefault="00875B25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65" w:history="1">
        <w:r w:rsidR="00E8409E">
          <w:rPr>
            <w:rStyle w:val="af7"/>
          </w:rPr>
          <w:t xml:space="preserve">4.1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_Toc164196865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59EFEA24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66" w:history="1">
        <w:r w:rsidR="00E8409E">
          <w:rPr>
            <w:rStyle w:val="af7"/>
          </w:rPr>
          <w:t xml:space="preserve">4.1.1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_Toc164196866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3F6567F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67" w:history="1">
        <w:r w:rsidR="00E8409E">
          <w:rPr>
            <w:rStyle w:val="af7"/>
          </w:rPr>
          <w:t xml:space="preserve">4.1.2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_Toc164196867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C6123CB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68" w:history="1">
        <w:r w:rsidR="00E8409E">
          <w:rPr>
            <w:rStyle w:val="af7"/>
          </w:rPr>
          <w:t xml:space="preserve">4.1.3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_Toc164196868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5A724E6" w14:textId="77777777" w:rsidR="00F405B1" w:rsidRDefault="00875B25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69" w:history="1">
        <w:r w:rsidR="00E8409E">
          <w:rPr>
            <w:rStyle w:val="af7"/>
          </w:rPr>
          <w:t xml:space="preserve">4.2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_Toc164196869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83F52A9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0" w:history="1">
        <w:r w:rsidR="00E8409E">
          <w:rPr>
            <w:rStyle w:val="af7"/>
          </w:rPr>
          <w:t xml:space="preserve">4.2.1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_Toc164196870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05305B1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1" w:history="1">
        <w:r w:rsidR="00E8409E">
          <w:rPr>
            <w:rStyle w:val="af7"/>
          </w:rPr>
          <w:t xml:space="preserve">4.2.2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C0E5182" w14:textId="77777777" w:rsidR="00F405B1" w:rsidRDefault="00875B25">
      <w:pPr>
        <w:pStyle w:val="TOC1"/>
        <w:rPr>
          <w:rFonts w:ascii="等线" w:eastAsia="等线" w:hAnsi="等线"/>
          <w:sz w:val="21"/>
          <w:szCs w:val="22"/>
        </w:rPr>
      </w:pPr>
      <w:hyperlink w:anchor="_Toc164196872" w:history="1">
        <w:r w:rsidR="00E8409E">
          <w:rPr>
            <w:rStyle w:val="af7"/>
          </w:rPr>
          <w:t>第</w:t>
        </w:r>
        <w:r w:rsidR="00E8409E">
          <w:rPr>
            <w:rStyle w:val="af7"/>
          </w:rPr>
          <w:t>5</w:t>
        </w:r>
        <w:r w:rsidR="00E8409E">
          <w:rPr>
            <w:rStyle w:val="af7"/>
          </w:rPr>
          <w:t>章</w:t>
        </w:r>
        <w:r w:rsidR="00E8409E">
          <w:rPr>
            <w:rStyle w:val="af7"/>
          </w:rPr>
          <w:t xml:space="preserve">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单击此处添加章标题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_Toc164196872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C59CBE1" w14:textId="77777777" w:rsidR="00F405B1" w:rsidRDefault="00875B25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73" w:history="1">
        <w:r w:rsidR="00E8409E">
          <w:rPr>
            <w:rStyle w:val="af7"/>
          </w:rPr>
          <w:t xml:space="preserve">5.1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BEF670F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4" w:history="1">
        <w:r w:rsidR="00E8409E">
          <w:rPr>
            <w:rStyle w:val="af7"/>
          </w:rPr>
          <w:t xml:space="preserve">5.1.1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4A5168B7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5" w:history="1">
        <w:r w:rsidR="00E8409E">
          <w:rPr>
            <w:rStyle w:val="af7"/>
          </w:rPr>
          <w:t xml:space="preserve">5.1.2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_Toc164196875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02B0C26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6" w:history="1">
        <w:r w:rsidR="00E8409E">
          <w:rPr>
            <w:rStyle w:val="af7"/>
          </w:rPr>
          <w:t xml:space="preserve">5.1.3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_Toc164196876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E7DD535" w14:textId="77777777" w:rsidR="00F405B1" w:rsidRDefault="00875B25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77" w:history="1">
        <w:r w:rsidR="00E8409E">
          <w:rPr>
            <w:rStyle w:val="af7"/>
          </w:rPr>
          <w:t xml:space="preserve">5.2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_Toc164196877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C69566E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8" w:history="1">
        <w:r w:rsidR="00E8409E">
          <w:rPr>
            <w:rStyle w:val="af7"/>
          </w:rPr>
          <w:t xml:space="preserve">5.2.1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_Toc164196878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0257D53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79" w:history="1">
        <w:r w:rsidR="00E8409E">
          <w:rPr>
            <w:rStyle w:val="af7"/>
          </w:rPr>
          <w:t xml:space="preserve">5.2.2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_Toc164196879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94597F2" w14:textId="77777777" w:rsidR="00F405B1" w:rsidRDefault="00875B25">
      <w:pPr>
        <w:pStyle w:val="TOC1"/>
        <w:rPr>
          <w:rFonts w:ascii="等线" w:eastAsia="等线" w:hAnsi="等线"/>
          <w:sz w:val="21"/>
          <w:szCs w:val="22"/>
        </w:rPr>
      </w:pPr>
      <w:hyperlink w:anchor="_Toc164196880" w:history="1">
        <w:r w:rsidR="00E8409E">
          <w:rPr>
            <w:rStyle w:val="af7"/>
          </w:rPr>
          <w:t>第</w:t>
        </w:r>
        <w:r w:rsidR="00E8409E">
          <w:rPr>
            <w:rStyle w:val="af7"/>
          </w:rPr>
          <w:t>6</w:t>
        </w:r>
        <w:r w:rsidR="00E8409E">
          <w:rPr>
            <w:rStyle w:val="af7"/>
          </w:rPr>
          <w:t>章</w:t>
        </w:r>
        <w:r w:rsidR="00E8409E">
          <w:rPr>
            <w:rStyle w:val="af7"/>
          </w:rPr>
          <w:t xml:space="preserve">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单击此处添加章标题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_Toc164196880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DE2DAA1" w14:textId="77777777" w:rsidR="00F405B1" w:rsidRDefault="00875B25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81" w:history="1">
        <w:r w:rsidR="00E8409E">
          <w:rPr>
            <w:rStyle w:val="af7"/>
          </w:rPr>
          <w:t xml:space="preserve">6.1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2EA49C6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82" w:history="1">
        <w:r w:rsidR="00E8409E">
          <w:rPr>
            <w:rStyle w:val="af7"/>
          </w:rPr>
          <w:t xml:space="preserve">6.1.1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_Toc164196882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11D115C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83" w:history="1">
        <w:r w:rsidR="00E8409E">
          <w:rPr>
            <w:rStyle w:val="af7"/>
          </w:rPr>
          <w:t xml:space="preserve">6.1.2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32FEDDC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84" w:history="1">
        <w:r w:rsidR="00E8409E">
          <w:rPr>
            <w:rStyle w:val="af7"/>
          </w:rPr>
          <w:t xml:space="preserve">6.1.3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50C4D8ED" w14:textId="77777777" w:rsidR="00F405B1" w:rsidRDefault="00875B25">
      <w:pPr>
        <w:pStyle w:val="TOC2"/>
        <w:ind w:left="480"/>
        <w:rPr>
          <w:rFonts w:ascii="等线" w:eastAsia="等线" w:hAnsi="等线"/>
          <w:sz w:val="21"/>
          <w:szCs w:val="22"/>
        </w:rPr>
      </w:pPr>
      <w:hyperlink w:anchor="_Toc164196885" w:history="1">
        <w:r w:rsidR="00E8409E">
          <w:rPr>
            <w:rStyle w:val="af7"/>
          </w:rPr>
          <w:t xml:space="preserve">6.2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单击此处添加节标题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_Toc164196885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AC2EB4B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86" w:history="1">
        <w:r w:rsidR="00E8409E">
          <w:rPr>
            <w:rStyle w:val="af7"/>
          </w:rPr>
          <w:t xml:space="preserve">6.2.1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_Toc164196886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2C96501" w14:textId="77777777" w:rsidR="00F405B1" w:rsidRDefault="00875B25">
      <w:pPr>
        <w:pStyle w:val="TOC3"/>
        <w:tabs>
          <w:tab w:val="right" w:leader="dot" w:pos="8891"/>
        </w:tabs>
        <w:ind w:left="960"/>
        <w:rPr>
          <w:rFonts w:ascii="等线" w:eastAsia="等线" w:hAnsi="等线"/>
          <w:sz w:val="21"/>
          <w:szCs w:val="22"/>
        </w:rPr>
      </w:pPr>
      <w:hyperlink w:anchor="_Toc164196887" w:history="1">
        <w:r w:rsidR="00E8409E">
          <w:rPr>
            <w:rStyle w:val="af7"/>
          </w:rPr>
          <w:t xml:space="preserve">6.2.2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MACROBUTTON  AcceptAllChangesShown [</w:instrText>
        </w:r>
        <w:r w:rsidR="00E8409E">
          <w:rPr>
            <w:rStyle w:val="af7"/>
          </w:rPr>
          <w:instrText>单击此处添加条标题</w:instrText>
        </w:r>
        <w:r w:rsidR="00E8409E">
          <w:rPr>
            <w:rStyle w:val="af7"/>
          </w:rPr>
          <w:instrText xml:space="preserve">]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_Toc164196887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53349926" w14:textId="77777777" w:rsidR="00F405B1" w:rsidRDefault="00875B25">
      <w:pPr>
        <w:pStyle w:val="TOC1"/>
        <w:rPr>
          <w:rFonts w:ascii="等线" w:eastAsia="等线" w:hAnsi="等线"/>
          <w:sz w:val="21"/>
          <w:szCs w:val="22"/>
        </w:rPr>
      </w:pPr>
      <w:hyperlink w:anchor="_Toc164196888" w:history="1">
        <w:r w:rsidR="00E8409E">
          <w:rPr>
            <w:rStyle w:val="af7"/>
          </w:rPr>
          <w:t>结论</w:t>
        </w:r>
        <w:r w:rsidR="00E8409E">
          <w:tab/>
        </w:r>
        <w:r w:rsidR="00E8409E">
          <w:fldChar w:fldCharType="begin"/>
        </w:r>
        <w:r w:rsidR="00E8409E">
          <w:instrText xml:space="preserve"> PAGEREF _Toc164196888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3E43314" w14:textId="77777777" w:rsidR="00F405B1" w:rsidRDefault="00875B25">
      <w:pPr>
        <w:pStyle w:val="TOC1"/>
        <w:rPr>
          <w:rFonts w:ascii="等线" w:eastAsia="等线" w:hAnsi="等线"/>
          <w:sz w:val="21"/>
          <w:szCs w:val="22"/>
        </w:rPr>
      </w:pPr>
      <w:hyperlink w:anchor="_Toc164196889" w:history="1">
        <w:r w:rsidR="00E8409E">
          <w:rPr>
            <w:rStyle w:val="af7"/>
          </w:rPr>
          <w:t>参考文献</w:t>
        </w:r>
        <w:bookmarkStart w:id="1" w:name="_Hlt186123481"/>
        <w:bookmarkStart w:id="2" w:name="_Hlt186123480"/>
        <w:r w:rsidR="00E8409E">
          <w:tab/>
        </w:r>
        <w:bookmarkEnd w:id="1"/>
        <w:bookmarkEnd w:id="2"/>
        <w:r w:rsidR="00E8409E">
          <w:fldChar w:fldCharType="begin"/>
        </w:r>
        <w:r w:rsidR="00E8409E">
          <w:instrText xml:space="preserve"> PAGEREF _Toc164196889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04884BCE" w14:textId="77777777" w:rsidR="00F405B1" w:rsidRDefault="00875B25">
      <w:pPr>
        <w:pStyle w:val="TOC1"/>
        <w:rPr>
          <w:rFonts w:ascii="等线" w:eastAsia="等线" w:hAnsi="等线"/>
          <w:sz w:val="21"/>
          <w:szCs w:val="22"/>
        </w:rPr>
      </w:pPr>
      <w:hyperlink w:anchor="_Toc164196890" w:history="1">
        <w:r w:rsidR="00E8409E">
          <w:rPr>
            <w:rStyle w:val="af7"/>
          </w:rPr>
          <w:t>附录</w:t>
        </w:r>
        <w:r w:rsidR="00E8409E">
          <w:tab/>
        </w:r>
        <w:r w:rsidR="00E8409E">
          <w:fldChar w:fldCharType="begin"/>
        </w:r>
        <w:r w:rsidR="00E8409E">
          <w:instrText xml:space="preserve"> PAGEREF _Toc164196890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7BD0C086" w14:textId="77777777" w:rsidR="00F405B1" w:rsidRDefault="00875B25">
      <w:pPr>
        <w:pStyle w:val="TOC1"/>
        <w:rPr>
          <w:rFonts w:ascii="等线" w:eastAsia="等线" w:hAnsi="等线"/>
          <w:sz w:val="21"/>
          <w:szCs w:val="22"/>
        </w:rPr>
      </w:pPr>
      <w:hyperlink w:anchor="_Toc164196891" w:history="1">
        <w:r w:rsidR="00E8409E">
          <w:rPr>
            <w:rStyle w:val="af7"/>
          </w:rPr>
          <w:t>致谢</w:t>
        </w:r>
        <w:r w:rsidR="00E8409E">
          <w:tab/>
        </w:r>
        <w:r w:rsidR="00E8409E">
          <w:fldChar w:fldCharType="begin"/>
        </w:r>
        <w:r w:rsidR="00E8409E">
          <w:instrText xml:space="preserve"> PAGEREF _Toc164196891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276D8B5" w14:textId="77777777" w:rsidR="00F405B1" w:rsidRDefault="00E8409E">
      <w:pPr>
        <w:sectPr w:rsidR="00F405B1">
          <w:headerReference w:type="default" r:id="rId16"/>
          <w:headerReference w:type="first" r:id="rId17"/>
          <w:pgSz w:w="11906" w:h="16838"/>
          <w:pgMar w:top="1418" w:right="1701" w:bottom="1701" w:left="1304" w:header="851" w:footer="992" w:gutter="0"/>
          <w:pgNumType w:fmt="upperRoman"/>
          <w:cols w:space="720"/>
          <w:docGrid w:linePitch="312"/>
        </w:sectPr>
      </w:pPr>
      <w:r>
        <w:fldChar w:fldCharType="end"/>
      </w:r>
    </w:p>
    <w:p w14:paraId="74644D53" w14:textId="77777777" w:rsidR="00F405B1" w:rsidRDefault="00E8409E">
      <w:pPr>
        <w:pStyle w:val="aff5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EB6070" wp14:editId="52DF563E">
                <wp:simplePos x="0" y="0"/>
                <wp:positionH relativeFrom="column">
                  <wp:posOffset>533400</wp:posOffset>
                </wp:positionH>
                <wp:positionV relativeFrom="paragraph">
                  <wp:posOffset>290195</wp:posOffset>
                </wp:positionV>
                <wp:extent cx="1943100" cy="544195"/>
                <wp:effectExtent l="5080" t="4445" r="13970" b="213360"/>
                <wp:wrapNone/>
                <wp:docPr id="66" name="自选图形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594360"/>
                        </a:xfrm>
                        <a:prstGeom prst="wedgeRoundRectCallout">
                          <a:avLst>
                            <a:gd name="adj1" fmla="val -5750"/>
                            <a:gd name="adj2" fmla="val 84829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6311341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要包括正文中的所有插图，正文修改后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及时更新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图目录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B6070" id="自选图形 413" o:spid="_x0000_s1041" type="#_x0000_t62" style="position:absolute;left:0;text-align:left;margin-left:42pt;margin-top:22.85pt;width:153pt;height:42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" adj="9558,29123" fillcolor="#cff">
                <v:textbox>
                  <w:txbxContent>
                    <w:p w14:paraId="46311341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要包括正文中的所有插图，正文修改后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及时更新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图目录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图目录</w:t>
      </w:r>
    </w:p>
    <w:p w14:paraId="46F7647C" w14:textId="77777777" w:rsidR="00F405B1" w:rsidRDefault="00E8409E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\h \z \t "图标题" \c </w:instrText>
      </w:r>
      <w:r>
        <w:rPr>
          <w:rFonts w:ascii="宋体" w:hAnsi="宋体"/>
        </w:rPr>
        <w:fldChar w:fldCharType="separate"/>
      </w:r>
      <w:hyperlink w:anchor="_Toc164196908" w:history="1">
        <w:r>
          <w:rPr>
            <w:rStyle w:val="af7"/>
          </w:rPr>
          <w:t>图</w:t>
        </w:r>
        <w:r>
          <w:rPr>
            <w:rStyle w:val="af7"/>
          </w:rPr>
          <w:t xml:space="preserve">1.1 </w:t>
        </w: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</w:instrText>
        </w:r>
        <w:r>
          <w:rPr>
            <w:rStyle w:val="af7"/>
            <w:rFonts w:hint="eastAsia"/>
          </w:rPr>
          <w:instrText>MACROBUTTON  AcceptAllChangesShown [</w:instrText>
        </w:r>
        <w:r>
          <w:rPr>
            <w:rStyle w:val="af7"/>
            <w:rFonts w:hint="eastAsia"/>
          </w:rPr>
          <w:instrText>单击此处添加图标题</w:instrText>
        </w:r>
        <w:r>
          <w:rPr>
            <w:rStyle w:val="af7"/>
            <w:rFonts w:hint="eastAsia"/>
          </w:rPr>
          <w:instrText>]</w:instrText>
        </w:r>
        <w:r>
          <w:rPr>
            <w:rStyle w:val="af7"/>
          </w:rPr>
          <w:instrText xml:space="preserve"> </w:instrText>
        </w:r>
        <w:r>
          <w:rPr>
            <w:rStyle w:val="af7"/>
          </w:rPr>
          <w:fldChar w:fldCharType="end"/>
        </w:r>
        <w:r>
          <w:tab/>
        </w:r>
        <w:r>
          <w:fldChar w:fldCharType="begin"/>
        </w:r>
        <w:r>
          <w:instrText xml:space="preserve"> PAGEREF _Toc164196908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BD6C24A" w14:textId="77777777" w:rsidR="00F405B1" w:rsidRDefault="00875B25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09" w:history="1">
        <w:r w:rsidR="00E8409E">
          <w:rPr>
            <w:rStyle w:val="af7"/>
          </w:rPr>
          <w:t>图</w:t>
        </w:r>
        <w:r w:rsidR="00E8409E">
          <w:rPr>
            <w:rStyle w:val="af7"/>
          </w:rPr>
          <w:t xml:space="preserve">1.2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单击此处添加图标题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_Toc164196909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8E8512D" w14:textId="77777777" w:rsidR="00F405B1" w:rsidRDefault="00875B25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10" w:history="1">
        <w:r w:rsidR="00E8409E">
          <w:rPr>
            <w:rStyle w:val="af7"/>
          </w:rPr>
          <w:t>图</w:t>
        </w:r>
        <w:r w:rsidR="00E8409E">
          <w:rPr>
            <w:rStyle w:val="af7"/>
          </w:rPr>
          <w:t xml:space="preserve">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单击此处添加图标题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_Toc164196910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37ED8FB" w14:textId="77777777" w:rsidR="00F405B1" w:rsidRDefault="00875B25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11" w:history="1">
        <w:r w:rsidR="00E8409E">
          <w:rPr>
            <w:rStyle w:val="af7"/>
          </w:rPr>
          <w:t>图</w:t>
        </w:r>
        <w:r w:rsidR="00E8409E">
          <w:rPr>
            <w:rStyle w:val="af7"/>
          </w:rPr>
          <w:t xml:space="preserve">3.1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单击此处添加图标题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_Toc164196911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5456E069" w14:textId="77777777" w:rsidR="00F405B1" w:rsidRDefault="00875B25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12" w:history="1">
        <w:r w:rsidR="00E8409E">
          <w:rPr>
            <w:rStyle w:val="af7"/>
          </w:rPr>
          <w:t>图</w:t>
        </w:r>
        <w:r w:rsidR="00E8409E">
          <w:rPr>
            <w:rStyle w:val="af7"/>
          </w:rPr>
          <w:t xml:space="preserve">4.1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单击此处添加图标题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_Toc164196912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3EC0412" w14:textId="77777777" w:rsidR="00F405B1" w:rsidRDefault="00875B25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13" w:history="1">
        <w:r w:rsidR="00E8409E">
          <w:rPr>
            <w:rStyle w:val="af7"/>
          </w:rPr>
          <w:t>图</w:t>
        </w:r>
        <w:r w:rsidR="00E8409E">
          <w:rPr>
            <w:rStyle w:val="af7"/>
          </w:rPr>
          <w:t xml:space="preserve">5.1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单击此处添加图标题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_Toc164196913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3064FDE8" w14:textId="77777777" w:rsidR="00F405B1" w:rsidRDefault="00875B25">
      <w:pPr>
        <w:pStyle w:val="af0"/>
        <w:tabs>
          <w:tab w:val="right" w:leader="dot" w:pos="8891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14" w:history="1">
        <w:r w:rsidR="00E8409E">
          <w:rPr>
            <w:rStyle w:val="af7"/>
          </w:rPr>
          <w:t>图</w:t>
        </w:r>
        <w:r w:rsidR="00E8409E">
          <w:rPr>
            <w:rStyle w:val="af7"/>
          </w:rPr>
          <w:t xml:space="preserve">6.1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单击此处添加图标题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_Toc164196914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2D6D7F2E" w14:textId="77777777" w:rsidR="00F405B1" w:rsidRDefault="00E8409E">
      <w:pPr>
        <w:sectPr w:rsidR="00F405B1">
          <w:headerReference w:type="default" r:id="rId18"/>
          <w:pgSz w:w="11906" w:h="16838"/>
          <w:pgMar w:top="1418" w:right="1701" w:bottom="1701" w:left="1304" w:header="851" w:footer="992" w:gutter="0"/>
          <w:pgNumType w:fmt="upperRoman"/>
          <w:cols w:space="720"/>
          <w:docGrid w:linePitch="312"/>
        </w:sectPr>
      </w:pPr>
      <w:r>
        <w:rPr>
          <w:rFonts w:ascii="宋体" w:hAnsi="宋体"/>
          <w:szCs w:val="24"/>
        </w:rPr>
        <w:fldChar w:fldCharType="end"/>
      </w:r>
    </w:p>
    <w:p w14:paraId="5CB4CFA4" w14:textId="77777777" w:rsidR="00F405B1" w:rsidRDefault="00E8409E">
      <w:pPr>
        <w:pStyle w:val="aff5"/>
      </w:pPr>
      <w:r>
        <w:rPr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FC7325" wp14:editId="5BDA3E7D">
                <wp:simplePos x="0" y="0"/>
                <wp:positionH relativeFrom="column">
                  <wp:posOffset>344805</wp:posOffset>
                </wp:positionH>
                <wp:positionV relativeFrom="paragraph">
                  <wp:posOffset>196850</wp:posOffset>
                </wp:positionV>
                <wp:extent cx="1972310" cy="485140"/>
                <wp:effectExtent l="4445" t="4445" r="23495" b="177165"/>
                <wp:wrapNone/>
                <wp:docPr id="65" name="自选图形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594360"/>
                        </a:xfrm>
                        <a:prstGeom prst="wedgeRoundRectCallout">
                          <a:avLst>
                            <a:gd name="adj1" fmla="val -5750"/>
                            <a:gd name="adj2" fmla="val 84829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E94591C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要包括正文中的所有表格，正文修改后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及时更新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表目录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C7325" id="_x0000_s1042" type="#_x0000_t62" style="position:absolute;left:0;text-align:left;margin-left:27.15pt;margin-top:15.5pt;width:155.3pt;height:38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" adj="9558,29123" fillcolor="#cff">
                <v:textbox>
                  <w:txbxContent>
                    <w:p w14:paraId="4E94591C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要包括正文中的所有表格，正文修改后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及时更新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表目录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表目录</w:t>
      </w:r>
    </w:p>
    <w:p w14:paraId="1F8EAECE" w14:textId="77777777" w:rsidR="00F405B1" w:rsidRDefault="00E8409E">
      <w:pPr>
        <w:pStyle w:val="af0"/>
        <w:tabs>
          <w:tab w:val="right" w:leader="dot" w:pos="8834"/>
        </w:tabs>
        <w:ind w:left="960" w:hanging="480"/>
        <w:rPr>
          <w:rFonts w:ascii="等线" w:eastAsia="等线" w:hAnsi="等线"/>
          <w:sz w:val="21"/>
          <w:szCs w:val="22"/>
        </w:rPr>
      </w:pPr>
      <w:r>
        <w:fldChar w:fldCharType="begin"/>
      </w:r>
      <w:r>
        <w:instrText xml:space="preserve"> TOC </w:instrText>
      </w:r>
      <w:r>
        <w:rPr>
          <w:rFonts w:hint="eastAsia"/>
        </w:rPr>
        <w:instrText>\h \z \t "</w:instrText>
      </w:r>
      <w:r>
        <w:rPr>
          <w:rFonts w:hint="eastAsia"/>
        </w:rPr>
        <w:instrText>表标题</w:instrText>
      </w:r>
      <w:r>
        <w:rPr>
          <w:rFonts w:hint="eastAsia"/>
        </w:rPr>
        <w:instrText>" \c</w:instrText>
      </w:r>
      <w:r>
        <w:instrText xml:space="preserve"> </w:instrText>
      </w:r>
      <w:r>
        <w:fldChar w:fldCharType="separate"/>
      </w:r>
      <w:hyperlink w:anchor="_Toc164196902" w:history="1">
        <w:r>
          <w:rPr>
            <w:rStyle w:val="af7"/>
          </w:rPr>
          <w:t>表</w:t>
        </w:r>
        <w:r>
          <w:rPr>
            <w:rStyle w:val="af7"/>
          </w:rPr>
          <w:t xml:space="preserve">1.1 </w:t>
        </w:r>
        <w:r>
          <w:rPr>
            <w:rStyle w:val="af7"/>
          </w:rPr>
          <w:fldChar w:fldCharType="begin"/>
        </w:r>
        <w:r>
          <w:rPr>
            <w:rStyle w:val="af7"/>
          </w:rPr>
          <w:instrText xml:space="preserve"> </w:instrText>
        </w:r>
        <w:r>
          <w:rPr>
            <w:rStyle w:val="af7"/>
            <w:rFonts w:hint="eastAsia"/>
          </w:rPr>
          <w:instrText>MACROBUTTON  AcceptAllChangesShown [</w:instrText>
        </w:r>
        <w:r>
          <w:rPr>
            <w:rStyle w:val="af7"/>
            <w:rFonts w:hint="eastAsia"/>
          </w:rPr>
          <w:instrText>单击此处添加表标题</w:instrText>
        </w:r>
        <w:r>
          <w:rPr>
            <w:rStyle w:val="af7"/>
            <w:rFonts w:hint="eastAsia"/>
          </w:rPr>
          <w:instrText>]</w:instrText>
        </w:r>
        <w:r>
          <w:rPr>
            <w:rStyle w:val="af7"/>
          </w:rPr>
          <w:instrText xml:space="preserve"> </w:instrText>
        </w:r>
        <w:r>
          <w:rPr>
            <w:rStyle w:val="af7"/>
          </w:rPr>
          <w:fldChar w:fldCharType="end"/>
        </w:r>
        <w:r>
          <w:tab/>
        </w:r>
        <w:r>
          <w:fldChar w:fldCharType="begin"/>
        </w:r>
        <w:r>
          <w:instrText xml:space="preserve"> PAGEREF _Toc164196902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FD4E1B6" w14:textId="77777777" w:rsidR="00F405B1" w:rsidRDefault="00875B25">
      <w:pPr>
        <w:pStyle w:val="af0"/>
        <w:tabs>
          <w:tab w:val="right" w:leader="dot" w:pos="8834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03" w:history="1">
        <w:r w:rsidR="00E8409E">
          <w:rPr>
            <w:rStyle w:val="af7"/>
          </w:rPr>
          <w:t>表</w:t>
        </w:r>
        <w:r w:rsidR="00E8409E">
          <w:rPr>
            <w:rStyle w:val="af7"/>
          </w:rPr>
          <w:t xml:space="preserve">2.1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单击此处添加表标题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_Toc164196903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64E3EAE4" w14:textId="77777777" w:rsidR="00F405B1" w:rsidRDefault="00875B25">
      <w:pPr>
        <w:pStyle w:val="af0"/>
        <w:tabs>
          <w:tab w:val="right" w:leader="dot" w:pos="8834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04" w:history="1">
        <w:r w:rsidR="00E8409E">
          <w:rPr>
            <w:rStyle w:val="af7"/>
          </w:rPr>
          <w:t>表</w:t>
        </w:r>
        <w:r w:rsidR="00E8409E">
          <w:rPr>
            <w:rStyle w:val="af7"/>
          </w:rPr>
          <w:t xml:space="preserve">3.1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单击此处添加表标题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_Toc164196904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16B71CA0" w14:textId="77777777" w:rsidR="00F405B1" w:rsidRDefault="00875B25">
      <w:pPr>
        <w:pStyle w:val="af0"/>
        <w:tabs>
          <w:tab w:val="right" w:leader="dot" w:pos="8834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05" w:history="1">
        <w:r w:rsidR="00E8409E">
          <w:rPr>
            <w:rStyle w:val="af7"/>
          </w:rPr>
          <w:t>表</w:t>
        </w:r>
        <w:r w:rsidR="00E8409E">
          <w:rPr>
            <w:rStyle w:val="af7"/>
          </w:rPr>
          <w:t xml:space="preserve">4.1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单击此处添加表标题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_Toc164196905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09D1D9E7" w14:textId="77777777" w:rsidR="00F405B1" w:rsidRDefault="00875B25">
      <w:pPr>
        <w:pStyle w:val="af0"/>
        <w:tabs>
          <w:tab w:val="right" w:leader="dot" w:pos="8834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06" w:history="1">
        <w:r w:rsidR="00E8409E">
          <w:rPr>
            <w:rStyle w:val="af7"/>
          </w:rPr>
          <w:t>表</w:t>
        </w:r>
        <w:r w:rsidR="00E8409E">
          <w:rPr>
            <w:rStyle w:val="af7"/>
          </w:rPr>
          <w:t xml:space="preserve">5.1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单击此处添加表标题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_Toc164196906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52A13A19" w14:textId="77777777" w:rsidR="00F405B1" w:rsidRDefault="00875B25">
      <w:pPr>
        <w:pStyle w:val="af0"/>
        <w:tabs>
          <w:tab w:val="right" w:leader="dot" w:pos="8834"/>
        </w:tabs>
        <w:ind w:left="960" w:hanging="480"/>
        <w:rPr>
          <w:rFonts w:ascii="等线" w:eastAsia="等线" w:hAnsi="等线"/>
          <w:sz w:val="21"/>
          <w:szCs w:val="22"/>
        </w:rPr>
      </w:pPr>
      <w:hyperlink w:anchor="_Toc164196907" w:history="1">
        <w:r w:rsidR="00E8409E">
          <w:rPr>
            <w:rStyle w:val="af7"/>
          </w:rPr>
          <w:t>表</w:t>
        </w:r>
        <w:r w:rsidR="00E8409E">
          <w:rPr>
            <w:rStyle w:val="af7"/>
          </w:rPr>
          <w:t xml:space="preserve">6.1 </w:t>
        </w:r>
        <w:r w:rsidR="00E8409E">
          <w:rPr>
            <w:rStyle w:val="af7"/>
          </w:rPr>
          <w:fldChar w:fldCharType="begin"/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  <w:rFonts w:hint="eastAsia"/>
          </w:rPr>
          <w:instrText>MACROBUTTON  AcceptAllChangesShown [</w:instrText>
        </w:r>
        <w:r w:rsidR="00E8409E">
          <w:rPr>
            <w:rStyle w:val="af7"/>
            <w:rFonts w:hint="eastAsia"/>
          </w:rPr>
          <w:instrText>单击此处添加表标题</w:instrText>
        </w:r>
        <w:r w:rsidR="00E8409E">
          <w:rPr>
            <w:rStyle w:val="af7"/>
            <w:rFonts w:hint="eastAsia"/>
          </w:rPr>
          <w:instrText>]</w:instrText>
        </w:r>
        <w:r w:rsidR="00E8409E">
          <w:rPr>
            <w:rStyle w:val="af7"/>
          </w:rPr>
          <w:instrText xml:space="preserve"> </w:instrText>
        </w:r>
        <w:r w:rsidR="00E8409E">
          <w:rPr>
            <w:rStyle w:val="af7"/>
          </w:rPr>
          <w:fldChar w:fldCharType="end"/>
        </w:r>
        <w:r w:rsidR="00E8409E">
          <w:tab/>
        </w:r>
        <w:r w:rsidR="00E8409E">
          <w:fldChar w:fldCharType="begin"/>
        </w:r>
        <w:r w:rsidR="00E8409E">
          <w:instrText xml:space="preserve"> PAGEREF _Toc164196907 \h </w:instrText>
        </w:r>
        <w:r w:rsidR="00E8409E">
          <w:fldChar w:fldCharType="separate"/>
        </w:r>
        <w:r w:rsidR="00E8409E">
          <w:t>1</w:t>
        </w:r>
        <w:r w:rsidR="00E8409E">
          <w:fldChar w:fldCharType="end"/>
        </w:r>
      </w:hyperlink>
    </w:p>
    <w:p w14:paraId="0E3EC05B" w14:textId="77777777" w:rsidR="00F405B1" w:rsidRDefault="00E8409E">
      <w:pPr>
        <w:rPr>
          <w:szCs w:val="24"/>
        </w:rPr>
        <w:sectPr w:rsidR="00F405B1">
          <w:headerReference w:type="default" r:id="rId19"/>
          <w:headerReference w:type="first" r:id="rId20"/>
          <w:pgSz w:w="11906" w:h="16838"/>
          <w:pgMar w:top="1418" w:right="1701" w:bottom="1701" w:left="1361" w:header="851" w:footer="992" w:gutter="0"/>
          <w:pgNumType w:fmt="upperRoman"/>
          <w:cols w:space="720"/>
          <w:docGrid w:linePitch="312"/>
        </w:sectPr>
      </w:pPr>
      <w:r>
        <w:rPr>
          <w:szCs w:val="24"/>
        </w:rPr>
        <w:fldChar w:fldCharType="end"/>
      </w:r>
    </w:p>
    <w:p w14:paraId="18660C6C" w14:textId="1E8617FF" w:rsidR="00F405B1" w:rsidRDefault="0052574C">
      <w:pPr>
        <w:pStyle w:val="1"/>
      </w:pPr>
      <w:bookmarkStart w:id="3" w:name="_Toc188851672"/>
      <w:bookmarkStart w:id="4" w:name="_Toc188851818"/>
      <w:bookmarkStart w:id="5" w:name="_Toc188852305"/>
      <w:bookmarkStart w:id="6" w:name="_Toc188851588"/>
      <w:bookmarkStart w:id="7" w:name="_Toc16419684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D07A48" wp14:editId="58DFC2F1">
                <wp:simplePos x="0" y="0"/>
                <wp:positionH relativeFrom="column">
                  <wp:posOffset>2272665</wp:posOffset>
                </wp:positionH>
                <wp:positionV relativeFrom="paragraph">
                  <wp:posOffset>985520</wp:posOffset>
                </wp:positionV>
                <wp:extent cx="2571750" cy="523875"/>
                <wp:effectExtent l="285750" t="0" r="19050" b="28575"/>
                <wp:wrapNone/>
                <wp:docPr id="68" name="自选图形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523875"/>
                        </a:xfrm>
                        <a:prstGeom prst="wedgeRoundRectCallout">
                          <a:avLst>
                            <a:gd name="adj1" fmla="val -59356"/>
                            <a:gd name="adj2" fmla="val 41079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5E6F70A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标题前后已经预留出足够的间距，不需要再通过添加换行调整间距。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07A48" id="自选图形 440" o:spid="_x0000_s1043" type="#_x0000_t62" style="position:absolute;left:0;text-align:left;margin-left:178.95pt;margin-top:77.6pt;width:202.5pt;height:41.2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" adj="-2021,19673" fillcolor="#cff">
                <v:textbox>
                  <w:txbxContent>
                    <w:p w14:paraId="15E6F70A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标题前后已经预留出足够的间距，不需要再通过添加换行调整间距。</w:t>
                      </w:r>
                    </w:p>
                  </w:txbxContent>
                </v:textbox>
              </v:shape>
            </w:pict>
          </mc:Fallback>
        </mc:AlternateContent>
      </w:r>
      <w:r w:rsidR="00E8409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C1866" wp14:editId="1A5C49A8">
                <wp:simplePos x="0" y="0"/>
                <wp:positionH relativeFrom="column">
                  <wp:posOffset>1845310</wp:posOffset>
                </wp:positionH>
                <wp:positionV relativeFrom="paragraph">
                  <wp:posOffset>-590550</wp:posOffset>
                </wp:positionV>
                <wp:extent cx="2072640" cy="341630"/>
                <wp:effectExtent l="194945" t="4445" r="18415" b="15875"/>
                <wp:wrapNone/>
                <wp:docPr id="81" name="自选图形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72640" cy="341630"/>
                        </a:xfrm>
                        <a:prstGeom prst="wedgeRoundRectCallout">
                          <a:avLst>
                            <a:gd name="adj1" fmla="val -58431"/>
                            <a:gd name="adj2" fmla="val -29023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71E82CD" w14:textId="77777777" w:rsidR="00AD0DE7" w:rsidRDefault="00AD0DE7">
                            <w:pPr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注意各章节页眉缩进保持一致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E9C1866" id="_x0000_s1044" type="#_x0000_t62" style="position:absolute;left:0;text-align:left;margin-left:145.3pt;margin-top:-46.5pt;width:163.2pt;height:26.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" adj="-1821,4531" fillcolor="#cff">
                <v:textbox>
                  <w:txbxContent>
                    <w:p w14:paraId="171E82CD" w14:textId="77777777" w:rsidR="00AD0DE7" w:rsidRDefault="00AD0DE7">
                      <w:pPr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</w:rPr>
                        <w:t>注意各章节页眉缩进保持一致</w:t>
                      </w:r>
                    </w:p>
                  </w:txbxContent>
                </v:textbox>
              </v:shape>
            </w:pict>
          </mc:Fallback>
        </mc:AlternateContent>
      </w:r>
      <w:r w:rsidR="00E8409E">
        <w:rPr>
          <w:rFonts w:hint="eastAsia"/>
        </w:rPr>
        <w:t>第</w:t>
      </w:r>
      <w:r w:rsidR="00E8409E">
        <w:rPr>
          <w:rFonts w:hint="eastAsia"/>
        </w:rPr>
        <w:t>1</w:t>
      </w:r>
      <w:r w:rsidR="00E8409E">
        <w:rPr>
          <w:rFonts w:hint="eastAsia"/>
        </w:rPr>
        <w:t>章</w:t>
      </w:r>
      <w:r w:rsidR="00E8409E">
        <w:rPr>
          <w:rFonts w:hint="eastAsia"/>
        </w:rPr>
        <w:t xml:space="preserve"> </w:t>
      </w:r>
      <w:r w:rsidR="00E8409E">
        <w:rPr>
          <w:rFonts w:hint="eastAsia"/>
        </w:rPr>
        <w:t>绪论</w:t>
      </w:r>
      <w:bookmarkEnd w:id="3"/>
      <w:bookmarkEnd w:id="4"/>
      <w:bookmarkEnd w:id="5"/>
      <w:bookmarkEnd w:id="6"/>
      <w:bookmarkEnd w:id="7"/>
    </w:p>
    <w:p w14:paraId="1DF748E7" w14:textId="77777777" w:rsidR="00F405B1" w:rsidRDefault="00E8409E">
      <w:pPr>
        <w:pStyle w:val="2"/>
      </w:pPr>
      <w:bookmarkStart w:id="8" w:name="_Toc167852799"/>
      <w:bookmarkStart w:id="9" w:name="_Toc8028255"/>
      <w:bookmarkStart w:id="10" w:name="_Toc188851673"/>
      <w:bookmarkStart w:id="11" w:name="_Toc165262355"/>
      <w:bookmarkStart w:id="12" w:name="_Toc188851819"/>
      <w:bookmarkStart w:id="13" w:name="_Toc188852306"/>
      <w:bookmarkStart w:id="14" w:name="_Toc188851589"/>
      <w:bookmarkStart w:id="15" w:name="_Toc164196841"/>
      <w:r>
        <w:t>1.1</w:t>
      </w:r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hint="eastAsia"/>
        </w:rPr>
        <w:t xml:space="preserve"> </w:t>
      </w:r>
      <w:r>
        <w:rPr>
          <w:rStyle w:val="20"/>
          <w:b/>
          <w:bCs/>
        </w:rPr>
        <w:fldChar w:fldCharType="begin"/>
      </w:r>
      <w:r>
        <w:rPr>
          <w:rStyle w:val="20"/>
          <w:b/>
          <w:bCs/>
        </w:rPr>
        <w:instrText xml:space="preserve"> MACROBUTTON  AcceptAllChangesShown [</w:instrText>
      </w:r>
      <w:r>
        <w:rPr>
          <w:rStyle w:val="20"/>
          <w:b/>
          <w:bCs/>
        </w:rPr>
        <w:instrText>单击此处添加节标题</w:instrText>
      </w:r>
      <w:r>
        <w:rPr>
          <w:rStyle w:val="20"/>
          <w:b/>
          <w:bCs/>
        </w:rPr>
        <w:instrText xml:space="preserve">] </w:instrText>
      </w:r>
      <w:r>
        <w:rPr>
          <w:rStyle w:val="20"/>
          <w:b/>
          <w:bCs/>
        </w:rPr>
        <w:fldChar w:fldCharType="end"/>
      </w:r>
      <w:bookmarkEnd w:id="15"/>
    </w:p>
    <w:p w14:paraId="32B48C34" w14:textId="77777777" w:rsidR="00F405B1" w:rsidRDefault="00E8409E">
      <w:pPr>
        <w:pStyle w:val="aff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DD55ED" wp14:editId="1C152FE1">
                <wp:simplePos x="0" y="0"/>
                <wp:positionH relativeFrom="column">
                  <wp:posOffset>453390</wp:posOffset>
                </wp:positionH>
                <wp:positionV relativeFrom="paragraph">
                  <wp:posOffset>220344</wp:posOffset>
                </wp:positionV>
                <wp:extent cx="4754880" cy="1114425"/>
                <wp:effectExtent l="0" t="19050" r="26670" b="28575"/>
                <wp:wrapNone/>
                <wp:docPr id="67" name="自选图形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0" cy="1114425"/>
                        </a:xfrm>
                        <a:prstGeom prst="wedgeRoundRectCallout">
                          <a:avLst>
                            <a:gd name="adj1" fmla="val -20810"/>
                            <a:gd name="adj2" fmla="val -50560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C9AE189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正文内容：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1)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逻辑清晰、条理通顺、内容充实、文字规范</w:t>
                            </w:r>
                          </w:p>
                          <w:p w14:paraId="2CCAF04E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         (2)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重点阐述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自己做的工作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，避免头重脚轻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0071A845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字数要求：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不少于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10000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字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，字数统计范围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从第一章开始，到结论结束</w:t>
                            </w:r>
                          </w:p>
                          <w:p w14:paraId="235120EE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参考文献：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1)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规范引用参考文献列表中的所有文献；</w:t>
                            </w:r>
                          </w:p>
                          <w:p w14:paraId="7A691756" w14:textId="77777777" w:rsidR="00AD0DE7" w:rsidRDefault="00AD0DE7">
                            <w:pPr>
                              <w:ind w:firstLineChars="150" w:firstLine="316"/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 (2)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对参考文献做统一编号。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D55ED" id="_x0000_s1045" type="#_x0000_t62" style="position:absolute;left:0;text-align:left;margin-left:35.7pt;margin-top:17.35pt;width:374.4pt;height:87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" adj="6305,-121" fillcolor="#cff">
                <v:textbox>
                  <w:txbxContent>
                    <w:p w14:paraId="0C9AE189" w14:textId="77777777" w:rsidR="00AD0DE7" w:rsidRDefault="00AD0DE7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正文内容：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1) 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逻辑清晰、条理通顺、内容充实、文字规范</w:t>
                      </w:r>
                    </w:p>
                    <w:p w14:paraId="2CCAF04E" w14:textId="77777777" w:rsidR="00AD0DE7" w:rsidRDefault="00AD0DE7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         (2) 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重点阐述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自己做的工作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，避免头重脚轻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0071A845" w14:textId="77777777" w:rsidR="00AD0DE7" w:rsidRDefault="00AD0DE7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字数要求：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不少于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10000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字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，字数统计范围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从第一章开始，到结论结束</w:t>
                      </w:r>
                    </w:p>
                    <w:p w14:paraId="235120EE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参考文献：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1) 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规范引用参考文献列表中的所有文献；</w:t>
                      </w:r>
                    </w:p>
                    <w:p w14:paraId="7A691756" w14:textId="77777777" w:rsidR="00AD0DE7" w:rsidRDefault="00AD0DE7">
                      <w:pPr>
                        <w:ind w:firstLineChars="150" w:firstLine="316"/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 (2) 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对参考文献做统一编号。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37368E7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0D8C40BC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</w:t>
      </w:r>
    </w:p>
    <w:p w14:paraId="589C2577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795636C5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）按照提示直接单击或者单击后执行“选择性粘贴”－“无格式文本”就可以添加相应的内容！</w:t>
      </w:r>
    </w:p>
    <w:p w14:paraId="7B801D06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．论文的构成</w:t>
      </w:r>
    </w:p>
    <w:p w14:paraId="7CE659F3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612BA1" wp14:editId="04D37E95">
                <wp:simplePos x="0" y="0"/>
                <wp:positionH relativeFrom="column">
                  <wp:posOffset>2500630</wp:posOffset>
                </wp:positionH>
                <wp:positionV relativeFrom="paragraph">
                  <wp:posOffset>387350</wp:posOffset>
                </wp:positionV>
                <wp:extent cx="2470150" cy="495300"/>
                <wp:effectExtent l="234315" t="4445" r="19685" b="109855"/>
                <wp:wrapNone/>
                <wp:docPr id="69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0" cy="495300"/>
                        </a:xfrm>
                        <a:prstGeom prst="wedgeRoundRectCallout">
                          <a:avLst>
                            <a:gd name="adj1" fmla="val -57935"/>
                            <a:gd name="adj2" fmla="val 69394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C59382" w14:textId="4F3DB16A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参考文献应按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顺序引用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，文献编号</w:t>
                            </w:r>
                            <w:r w:rsidRPr="00E4112B"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[</w:t>
                            </w:r>
                            <w:r w:rsidRPr="00E4112B"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1]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应置于一句话的句末，用上标。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2612BA1" id="_x0000_s1046" type="#_x0000_t62" style="position:absolute;left:0;text-align:left;margin-left:196.9pt;margin-top:30.5pt;width:194.5pt;height:3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" adj="-1714,25789" fillcolor="#cff">
                <v:textbox>
                  <w:txbxContent>
                    <w:p w14:paraId="24C59382" w14:textId="4F3DB16A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参考文献应按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顺序引用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，文献编号</w:t>
                      </w:r>
                      <w:r w:rsidRPr="00E4112B"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[</w:t>
                      </w:r>
                      <w:r w:rsidRPr="00E4112B">
                        <w:rPr>
                          <w:b/>
                          <w:color w:val="0000FF"/>
                          <w:sz w:val="21"/>
                          <w:szCs w:val="21"/>
                        </w:rPr>
                        <w:t>1]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应置于一句话的句末，用上标。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毕业论文（设计）主要包括绪论、正文主体、结论、参考文献、附录和致谢等。</w:t>
      </w:r>
    </w:p>
    <w:p w14:paraId="2C15B956" w14:textId="77777777" w:rsidR="00F405B1" w:rsidRDefault="00E8409E">
      <w:pPr>
        <w:pStyle w:val="affa"/>
      </w:pPr>
      <w:r>
        <w:rPr>
          <w:rFonts w:hint="eastAsia"/>
        </w:rPr>
        <w:t>正</w:t>
      </w:r>
      <w:r>
        <w:t>文主体是论文的主要组成部分</w:t>
      </w:r>
      <w:r>
        <w:rPr>
          <w:rFonts w:hint="eastAsia"/>
        </w:rPr>
        <w:t>，是毕业论文（设计）的核心，要求</w:t>
      </w:r>
      <w:r>
        <w:t>层次清楚，文字</w:t>
      </w:r>
      <w:r>
        <w:rPr>
          <w:rFonts w:hint="eastAsia"/>
        </w:rPr>
        <w:t>规范、</w:t>
      </w:r>
      <w:r>
        <w:t>通顺，重点突出</w:t>
      </w:r>
      <w:r>
        <w:rPr>
          <w:rFonts w:hint="eastAsia"/>
          <w:bCs/>
          <w:color w:val="000000"/>
          <w:vertAlign w:val="superscript"/>
        </w:rPr>
        <w:t>[1]</w:t>
      </w:r>
      <w:r>
        <w:rPr>
          <w:rFonts w:hint="eastAsia"/>
        </w:rPr>
        <w:t>。</w:t>
      </w:r>
    </w:p>
    <w:p w14:paraId="5873EE09" w14:textId="77777777" w:rsidR="00F405B1" w:rsidRDefault="00E8409E">
      <w:pPr>
        <w:pStyle w:val="affa"/>
      </w:pPr>
      <w:r>
        <w:rPr>
          <w:rFonts w:hint="eastAsia"/>
        </w:rPr>
        <w:t>正</w:t>
      </w:r>
      <w:r>
        <w:t>文</w:t>
      </w:r>
      <w:r>
        <w:rPr>
          <w:rFonts w:hint="eastAsia"/>
        </w:rPr>
        <w:t>主体应分章节撰写，各章标题要突出重点，章标题的字数一般在</w:t>
      </w:r>
      <w:r>
        <w:rPr>
          <w:rFonts w:hint="eastAsia"/>
        </w:rPr>
        <w:t>15</w:t>
      </w:r>
      <w:r>
        <w:rPr>
          <w:rFonts w:hint="eastAsia"/>
        </w:rPr>
        <w:t>字以内。正</w:t>
      </w:r>
      <w:r>
        <w:t>文</w:t>
      </w:r>
      <w:r>
        <w:rPr>
          <w:rFonts w:hint="eastAsia"/>
        </w:rPr>
        <w:t>主体的内容一般由标题、文字、公式、表格和插图</w:t>
      </w:r>
      <w:r>
        <w:rPr>
          <w:rFonts w:hint="eastAsia"/>
          <w:bCs/>
          <w:color w:val="000000"/>
          <w:vertAlign w:val="superscript"/>
        </w:rPr>
        <w:t>[2]</w:t>
      </w:r>
      <w:r>
        <w:rPr>
          <w:rFonts w:hint="eastAsia"/>
        </w:rPr>
        <w:t>等部分组成</w:t>
      </w:r>
      <w:r>
        <w:rPr>
          <w:rFonts w:hint="eastAsia"/>
          <w:bCs/>
          <w:color w:val="000000"/>
          <w:vertAlign w:val="superscript"/>
        </w:rPr>
        <w:t>[3]</w:t>
      </w:r>
      <w:r>
        <w:rPr>
          <w:rFonts w:hint="eastAsia"/>
        </w:rPr>
        <w:t>。</w:t>
      </w:r>
    </w:p>
    <w:p w14:paraId="727FA848" w14:textId="11C6184F" w:rsidR="00F405B1" w:rsidRDefault="00E8409E">
      <w:pPr>
        <w:pStyle w:val="affa"/>
        <w:ind w:firstLine="482"/>
      </w:pPr>
      <w:r>
        <w:rPr>
          <w:rFonts w:hint="eastAsia"/>
          <w:b/>
          <w:color w:val="FF0000"/>
        </w:rPr>
        <w:t>正文字数不少于</w:t>
      </w:r>
      <w:r>
        <w:rPr>
          <w:rFonts w:hint="eastAsia"/>
          <w:b/>
          <w:color w:val="FF0000"/>
        </w:rPr>
        <w:t>1</w:t>
      </w:r>
      <w:r>
        <w:rPr>
          <w:b/>
          <w:color w:val="FF0000"/>
        </w:rPr>
        <w:t>0000</w:t>
      </w:r>
      <w:r>
        <w:rPr>
          <w:rFonts w:hint="eastAsia"/>
          <w:b/>
          <w:color w:val="FF0000"/>
        </w:rPr>
        <w:t>字，字数统计范围从第一章开始，到结论结束，目录、参考文献等均不计入字数统计范围。</w:t>
      </w:r>
    </w:p>
    <w:p w14:paraId="2667CA45" w14:textId="77777777" w:rsidR="00F405B1" w:rsidRDefault="00E8409E">
      <w:pPr>
        <w:pStyle w:val="affa"/>
      </w:pPr>
      <w:r>
        <w:rPr>
          <w:rFonts w:hint="eastAsia"/>
        </w:rPr>
        <w:t>3</w:t>
      </w:r>
      <w:r>
        <w:rPr>
          <w:rFonts w:hint="eastAsia"/>
        </w:rPr>
        <w:t>．在撰写绪论时应注意的问题</w:t>
      </w:r>
    </w:p>
    <w:p w14:paraId="76C77322" w14:textId="77777777" w:rsidR="00F405B1" w:rsidRDefault="00E8409E">
      <w:pPr>
        <w:pStyle w:val="affa"/>
      </w:pPr>
      <w:r>
        <w:rPr>
          <w:rFonts w:hint="eastAsia"/>
        </w:rPr>
        <w:t>绪论包括本课题的研究意义、研究目的、主要研究内容、研究范围和应该解决的问题。</w:t>
      </w:r>
    </w:p>
    <w:p w14:paraId="5C98D6C9" w14:textId="77777777" w:rsidR="00F405B1" w:rsidRDefault="00E8409E">
      <w:pPr>
        <w:pStyle w:val="affa"/>
      </w:pPr>
      <w:r>
        <w:rPr>
          <w:rFonts w:hint="eastAsia"/>
        </w:rPr>
        <w:t>绪论中要明确说明哪些是别人已经做过的工作</w:t>
      </w:r>
      <w:r>
        <w:rPr>
          <w:rFonts w:hint="eastAsia"/>
          <w:vertAlign w:val="superscript"/>
        </w:rPr>
        <w:t>[4]</w:t>
      </w:r>
      <w:r>
        <w:rPr>
          <w:rFonts w:hint="eastAsia"/>
        </w:rPr>
        <w:t>，哪些是自己要做的工作。</w:t>
      </w:r>
    </w:p>
    <w:p w14:paraId="6E74CB89" w14:textId="77777777" w:rsidR="00F405B1" w:rsidRDefault="00E8409E">
      <w:pPr>
        <w:pStyle w:val="3"/>
      </w:pPr>
      <w:bookmarkStart w:id="16" w:name="_Toc165262356"/>
      <w:bookmarkStart w:id="17" w:name="_Toc167852800"/>
      <w:bookmarkStart w:id="18" w:name="_Toc188851820"/>
      <w:bookmarkStart w:id="19" w:name="_Toc188852307"/>
      <w:bookmarkStart w:id="20" w:name="_Toc188851674"/>
      <w:bookmarkStart w:id="21" w:name="_Toc164196842"/>
      <w:bookmarkStart w:id="22" w:name="_Toc188851590"/>
      <w:bookmarkEnd w:id="16"/>
      <w:bookmarkEnd w:id="17"/>
      <w:r>
        <w:rPr>
          <w:rFonts w:hint="eastAsia"/>
        </w:rPr>
        <w:t xml:space="preserve">1.1.1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8"/>
      <w:bookmarkEnd w:id="19"/>
      <w:bookmarkEnd w:id="20"/>
      <w:bookmarkEnd w:id="21"/>
      <w:bookmarkEnd w:id="22"/>
    </w:p>
    <w:p w14:paraId="11B143E7" w14:textId="77777777" w:rsidR="00F405B1" w:rsidRDefault="00E8409E">
      <w:pPr>
        <w:pStyle w:val="aff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ABCB5B" wp14:editId="19A548DD">
                <wp:simplePos x="0" y="0"/>
                <wp:positionH relativeFrom="column">
                  <wp:posOffset>2768600</wp:posOffset>
                </wp:positionH>
                <wp:positionV relativeFrom="paragraph">
                  <wp:posOffset>37465</wp:posOffset>
                </wp:positionV>
                <wp:extent cx="1834515" cy="506730"/>
                <wp:effectExtent l="15875" t="4445" r="16510" b="307975"/>
                <wp:wrapNone/>
                <wp:docPr id="80" name="自选图形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515" cy="506730"/>
                        </a:xfrm>
                        <a:prstGeom prst="wedgeRoundRectCallout">
                          <a:avLst>
                            <a:gd name="adj1" fmla="val -49745"/>
                            <a:gd name="adj2" fmla="val 105194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AE017B0" w14:textId="77777777" w:rsidR="00AD0DE7" w:rsidRDefault="00AD0DE7">
                            <w:pPr>
                              <w:rPr>
                                <w:bCs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正文页码为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阿拉伯数字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从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开始编号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0ABCB5B" id="_x0000_s1047" type="#_x0000_t62" style="position:absolute;left:0;text-align:left;margin-left:218pt;margin-top:2.95pt;width:144.45pt;height:39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" adj="55,33522" fillcolor="#cff">
                <v:textbox>
                  <w:txbxContent>
                    <w:p w14:paraId="2AE017B0" w14:textId="77777777" w:rsidR="00AD0DE7" w:rsidRDefault="00AD0DE7">
                      <w:pPr>
                        <w:rPr>
                          <w:bCs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正文页码为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阿拉伯数字</w:t>
                      </w:r>
                      <w:r>
                        <w:rPr>
                          <w:rFonts w:hint="eastAsia"/>
                          <w:b/>
                          <w:color w:val="000000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hint="eastAsia"/>
                          <w:bCs/>
                          <w:color w:val="000000"/>
                          <w:sz w:val="21"/>
                          <w:szCs w:val="21"/>
                        </w:rPr>
                        <w:t>从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”</w:t>
                      </w:r>
                      <w:r>
                        <w:rPr>
                          <w:rFonts w:hint="eastAsia"/>
                          <w:bCs/>
                          <w:color w:val="000000"/>
                          <w:sz w:val="21"/>
                          <w:szCs w:val="21"/>
                        </w:rPr>
                        <w:t>开始编号</w:t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886B594" w14:textId="77777777" w:rsidR="00F405B1" w:rsidRDefault="00E8409E">
      <w:pPr>
        <w:pStyle w:val="affa"/>
      </w:pPr>
      <w:r>
        <w:rPr>
          <w:rFonts w:hint="eastAsia"/>
          <w:highlight w:val="yellow"/>
        </w:rPr>
        <w:lastRenderedPageBreak/>
        <w:t>以下是说明文字和插图示例，正式成文后请删除。</w:t>
      </w:r>
    </w:p>
    <w:p w14:paraId="42F0E59A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）插图的标示和引用</w:t>
      </w:r>
    </w:p>
    <w:p w14:paraId="2EA521EF" w14:textId="77777777" w:rsidR="00F405B1" w:rsidRDefault="00E8409E">
      <w:pPr>
        <w:pStyle w:val="affa"/>
      </w:pPr>
      <w:r>
        <w:t>每</w:t>
      </w:r>
      <w:r>
        <w:rPr>
          <w:rFonts w:hint="eastAsia"/>
        </w:rPr>
        <w:t>幅插图</w:t>
      </w:r>
      <w:r>
        <w:t>都</w:t>
      </w:r>
      <w:r>
        <w:rPr>
          <w:rFonts w:hint="eastAsia"/>
        </w:rPr>
        <w:t>必须</w:t>
      </w:r>
      <w:r>
        <w:t>有</w:t>
      </w:r>
      <w:r>
        <w:rPr>
          <w:rFonts w:hint="eastAsia"/>
        </w:rPr>
        <w:t>图编号和图标题（</w:t>
      </w:r>
      <w:r>
        <w:t>即图的名称</w:t>
      </w:r>
      <w:r>
        <w:rPr>
          <w:rFonts w:hint="eastAsia"/>
        </w:rPr>
        <w:t>）。</w:t>
      </w:r>
    </w:p>
    <w:p w14:paraId="10139143" w14:textId="77777777" w:rsidR="00F405B1" w:rsidRDefault="00E8409E">
      <w:pPr>
        <w:pStyle w:val="affa"/>
      </w:pPr>
      <w:r>
        <w:rPr>
          <w:rFonts w:hint="eastAsia"/>
        </w:rPr>
        <w:t>每一章的图都要统一编号。例如，</w:t>
      </w:r>
      <w:r>
        <w:rPr>
          <w:rFonts w:hint="eastAsia"/>
          <w:b/>
          <w:color w:val="FF0000"/>
        </w:rPr>
        <w:t>假设第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章有</w:t>
      </w:r>
      <w:r>
        <w:rPr>
          <w:rFonts w:hint="eastAsia"/>
          <w:b/>
          <w:color w:val="FF0000"/>
        </w:rPr>
        <w:t>3</w:t>
      </w:r>
      <w:r>
        <w:rPr>
          <w:rFonts w:hint="eastAsia"/>
          <w:b/>
          <w:color w:val="FF0000"/>
        </w:rPr>
        <w:t>幅插图，则图编号分别为图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.1</w:t>
      </w:r>
      <w:r>
        <w:rPr>
          <w:rFonts w:hint="eastAsia"/>
          <w:b/>
          <w:color w:val="FF0000"/>
        </w:rPr>
        <w:t>．图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.2</w:t>
      </w:r>
      <w:r>
        <w:rPr>
          <w:rFonts w:hint="eastAsia"/>
          <w:b/>
          <w:color w:val="FF0000"/>
        </w:rPr>
        <w:t>和图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.3</w:t>
      </w:r>
      <w:r>
        <w:rPr>
          <w:rFonts w:hint="eastAsia"/>
          <w:b/>
          <w:color w:val="FF0000"/>
        </w:rPr>
        <w:t>。</w:t>
      </w:r>
      <w:r>
        <w:rPr>
          <w:rFonts w:hint="eastAsia"/>
          <w:b/>
          <w:color w:val="0000FF"/>
        </w:rPr>
        <w:t>如图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.1</w:t>
      </w:r>
      <w:r>
        <w:rPr>
          <w:rFonts w:hint="eastAsia"/>
          <w:b/>
          <w:color w:val="0000FF"/>
        </w:rPr>
        <w:t>表示第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章的第</w:t>
      </w:r>
      <w:r>
        <w:rPr>
          <w:rFonts w:hint="eastAsia"/>
          <w:b/>
          <w:color w:val="0000FF"/>
        </w:rPr>
        <w:t>1</w:t>
      </w:r>
      <w:r>
        <w:rPr>
          <w:rFonts w:hint="eastAsia"/>
          <w:b/>
          <w:color w:val="0000FF"/>
        </w:rPr>
        <w:t>幅图。</w:t>
      </w:r>
    </w:p>
    <w:p w14:paraId="59B87D19" w14:textId="77777777" w:rsidR="00F405B1" w:rsidRDefault="00E8409E">
      <w:pPr>
        <w:pStyle w:val="affa"/>
      </w:pPr>
      <w:r>
        <w:rPr>
          <w:rFonts w:hint="eastAsia"/>
        </w:rPr>
        <w:t>正文中引用插图内容时，用图编号指代插图。</w:t>
      </w:r>
      <w:r>
        <w:rPr>
          <w:rFonts w:hint="eastAsia"/>
          <w:b/>
          <w:color w:val="FF0000"/>
        </w:rPr>
        <w:t>不应使用“如下图”、“如上图”等文字</w:t>
      </w:r>
      <w:r>
        <w:rPr>
          <w:rFonts w:hint="eastAsia"/>
        </w:rPr>
        <w:t>，应使用形如“</w:t>
      </w:r>
      <w:r>
        <w:rPr>
          <w:rFonts w:hint="eastAsia"/>
          <w:b/>
          <w:color w:val="0000FF"/>
        </w:rPr>
        <w:t>如图</w:t>
      </w:r>
      <w:r>
        <w:rPr>
          <w:rFonts w:hint="eastAsia"/>
          <w:b/>
          <w:color w:val="0000FF"/>
        </w:rPr>
        <w:t>1.1</w:t>
      </w:r>
      <w:r>
        <w:rPr>
          <w:rFonts w:hint="eastAsia"/>
          <w:b/>
          <w:color w:val="0000FF"/>
        </w:rPr>
        <w:t>所示</w:t>
      </w:r>
      <w:r>
        <w:rPr>
          <w:rFonts w:hint="eastAsia"/>
        </w:rPr>
        <w:t>”的形式，明确指出图的编号。</w:t>
      </w:r>
      <w:r>
        <w:rPr>
          <w:rFonts w:hint="eastAsia"/>
          <w:highlight w:val="cyan"/>
        </w:rPr>
        <w:t>所有的插图都应在正文中引用。</w:t>
      </w:r>
    </w:p>
    <w:p w14:paraId="15A4060C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）插图应设置于文章中首次提到处附近</w:t>
      </w:r>
      <w:r>
        <w:rPr>
          <w:rFonts w:hint="eastAsia"/>
          <w:vertAlign w:val="superscript"/>
        </w:rPr>
        <w:t>[5]</w:t>
      </w:r>
      <w:r>
        <w:rPr>
          <w:rFonts w:hint="eastAsia"/>
        </w:rPr>
        <w:t>，</w:t>
      </w:r>
      <w:r>
        <w:rPr>
          <w:b/>
          <w:color w:val="0000FF"/>
        </w:rPr>
        <w:t>先见文字后见</w:t>
      </w:r>
      <w:r>
        <w:rPr>
          <w:rFonts w:hint="eastAsia"/>
          <w:b/>
          <w:color w:val="0000FF"/>
        </w:rPr>
        <w:t>插</w:t>
      </w:r>
      <w:r>
        <w:rPr>
          <w:b/>
          <w:color w:val="0000FF"/>
        </w:rPr>
        <w:t>图</w:t>
      </w:r>
      <w:r>
        <w:rPr>
          <w:rFonts w:hint="eastAsia"/>
        </w:rPr>
        <w:t>。插图中的术语、符号、单位等应同正文文字表达所使用的一致。图与图标题不能破页。</w:t>
      </w:r>
    </w:p>
    <w:p w14:paraId="5088A54B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坐标图</w:t>
      </w:r>
      <w:r>
        <w:rPr>
          <w:rFonts w:hint="eastAsia"/>
        </w:rPr>
        <w:t>要求</w:t>
      </w:r>
      <w:r>
        <w:t>纵横</w:t>
      </w:r>
      <w:r>
        <w:rPr>
          <w:rFonts w:hint="eastAsia"/>
        </w:rPr>
        <w:t>坐</w:t>
      </w:r>
      <w:r>
        <w:t>标目的量和单位符号应齐全</w:t>
      </w:r>
      <w:r>
        <w:rPr>
          <w:rFonts w:hint="eastAsia"/>
          <w:vertAlign w:val="superscript"/>
        </w:rPr>
        <w:t>[6]</w:t>
      </w:r>
      <w:r>
        <w:t>，居中置于纵横坐标的外侧，横坐标的标目自左至右</w:t>
      </w:r>
      <w:r>
        <w:rPr>
          <w:rFonts w:hint="eastAsia"/>
          <w:vertAlign w:val="superscript"/>
        </w:rPr>
        <w:t>[7]</w:t>
      </w:r>
      <w:r>
        <w:t>；纵坐标的标目自下而上，右侧纵坐标的标目方式与左侧相同</w:t>
      </w:r>
      <w:r>
        <w:rPr>
          <w:rFonts w:hint="eastAsia"/>
          <w:vertAlign w:val="superscript"/>
        </w:rPr>
        <w:t>[8]</w:t>
      </w:r>
      <w:r>
        <w:t>。</w:t>
      </w:r>
      <w:r>
        <w:rPr>
          <w:rFonts w:hint="eastAsia"/>
        </w:rPr>
        <w:t>图</w:t>
      </w:r>
      <w:r>
        <w:t>1</w:t>
      </w:r>
      <w:r>
        <w:rPr>
          <w:rFonts w:hint="eastAsia"/>
        </w:rPr>
        <w:t>.2</w:t>
      </w:r>
      <w:r>
        <w:rPr>
          <w:rFonts w:hint="eastAsia"/>
        </w:rPr>
        <w:t>是坐标图示例。</w:t>
      </w:r>
    </w:p>
    <w:p w14:paraId="253A0B29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  <w:b/>
          <w:color w:val="FF0000"/>
        </w:rPr>
        <w:t>在本模板中，每章已有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～</w:t>
      </w:r>
      <w:r>
        <w:rPr>
          <w:rFonts w:hint="eastAsia"/>
          <w:b/>
          <w:color w:val="FF0000"/>
        </w:rPr>
        <w:t>2</w:t>
      </w:r>
      <w:r>
        <w:rPr>
          <w:rFonts w:hint="eastAsia"/>
          <w:b/>
          <w:color w:val="FF0000"/>
        </w:rPr>
        <w:t>幅插图示例，其图编号和图标题使用了统一的样式，在正式成文后可以自动生成图目录</w:t>
      </w:r>
      <w:r>
        <w:rPr>
          <w:rFonts w:hint="eastAsia"/>
          <w:b/>
        </w:rPr>
        <w:t>。</w:t>
      </w:r>
      <w:r>
        <w:rPr>
          <w:rFonts w:hint="eastAsia"/>
        </w:rPr>
        <w:t>如果作者需要更多的插图，请先粘贴插图示例的图编号和图标题，再修改图编号和图标题的内容。</w:t>
      </w:r>
    </w:p>
    <w:p w14:paraId="3ECAE05D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）正式成文后请更新图目录。</w:t>
      </w:r>
    </w:p>
    <w:p w14:paraId="080E19AB" w14:textId="77777777" w:rsidR="00F405B1" w:rsidRDefault="00E8409E">
      <w:pPr>
        <w:pStyle w:val="aff7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E901DA" wp14:editId="29F8F18C">
                <wp:simplePos x="0" y="0"/>
                <wp:positionH relativeFrom="column">
                  <wp:posOffset>3509010</wp:posOffset>
                </wp:positionH>
                <wp:positionV relativeFrom="paragraph">
                  <wp:posOffset>1868170</wp:posOffset>
                </wp:positionV>
                <wp:extent cx="2515870" cy="857885"/>
                <wp:effectExtent l="449580" t="4445" r="6350" b="109220"/>
                <wp:wrapNone/>
                <wp:docPr id="70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BD3AA3D" w14:textId="77777777" w:rsidR="00AD0DE7" w:rsidRDefault="00AD0DE7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插图标示字体为黑体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号，第一章的插图编号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.2……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表格、公式编号规则类似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236AB2B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标题与图应保持在同一页，避免跨页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901DA" id="_x0000_s1048" type="#_x0000_t62" style="position:absolute;left:0;text-align:left;margin-left:276.3pt;margin-top:147.1pt;width:198.1pt;height:67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" adj="-3656,23446" fillcolor="#cff">
                <v:textbox>
                  <w:txbxContent>
                    <w:p w14:paraId="0BD3AA3D" w14:textId="77777777" w:rsidR="00AD0DE7" w:rsidRDefault="00AD0DE7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插图标示字体为黑体</w:t>
                      </w:r>
                      <w:r>
                        <w:rPr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号，第一章的插图编号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.2……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.12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等等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表格、公式编号规则类似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</w:p>
                    <w:p w14:paraId="5236AB2B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标题与图应保持在同一页，避免跨页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4E574A52" wp14:editId="05CB0A0D">
                <wp:extent cx="5257800" cy="2674620"/>
                <wp:effectExtent l="0" t="0" r="0" b="0"/>
                <wp:docPr id="8" name="画布 2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矩形 273"/>
                        <wps:cNvSpPr/>
                        <wps:spPr>
                          <a:xfrm>
                            <a:off x="1371600" y="198120"/>
                            <a:ext cx="9144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E1A4F45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" name="矩形 274"/>
                        <wps:cNvSpPr/>
                        <wps:spPr>
                          <a:xfrm>
                            <a:off x="2971800" y="19812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39D2E1F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" name="矩形 275"/>
                        <wps:cNvSpPr/>
                        <wps:spPr>
                          <a:xfrm>
                            <a:off x="2057400" y="118872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A31D4E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" name="矩形 276"/>
                        <wps:cNvSpPr/>
                        <wps:spPr>
                          <a:xfrm>
                            <a:off x="2057400" y="2080260"/>
                            <a:ext cx="11430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F97F8A1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5" name="直线 277"/>
                        <wps:cNvCnPr/>
                        <wps:spPr>
                          <a:xfrm>
                            <a:off x="18288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" name="直线 278"/>
                        <wps:cNvCnPr/>
                        <wps:spPr>
                          <a:xfrm flipH="1">
                            <a:off x="27432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" name="直线 279"/>
                        <wps:cNvCnPr/>
                        <wps:spPr>
                          <a:xfrm>
                            <a:off x="2628900" y="1485900"/>
                            <a:ext cx="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E574A52" id="画布 271" o:spid="_x0000_s1049" editas="canvas" style="width:414pt;height:210.6pt;mso-position-horizontal-relative:char;mso-position-vertical-relative:line" coordsize="52578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50" type="#_x0000_t75" style="position:absolute;width:52578;height:26746;visibility:visible;mso-wrap-style:square">
                  <v:fill o:detectmouseclick="t"/>
                  <v:path o:connecttype="none"/>
                </v:shape>
                <v:rect id="矩形 273" o:spid="_x0000_s1051" style="position:absolute;left:13716;top:1981;width:914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">
                  <v:textbox>
                    <w:txbxContent>
                      <w:p w14:paraId="4E1A4F45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矩形 274" o:spid="_x0000_s1052" style="position:absolute;left:29718;top:1981;width:1028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139D2E1F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矩形 275" o:spid="_x0000_s1053" style="position:absolute;left:20574;top:11887;width:1143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>
                  <v:textbox>
                    <w:txbxContent>
                      <w:p w14:paraId="46A31D4E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矩形 276" o:spid="_x0000_s1054" style="position:absolute;left:20574;top:20802;width:1143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>
                  <v:textbox>
                    <w:txbxContent>
                      <w:p w14:paraId="1F97F8A1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line id="直线 277" o:spid="_x0000_s1055" style="position:absolute;visibility:visible;mso-wrap-style:square" from="18288,4953" to="25146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jc7wwAAANoAAAAPAAAAZHJzL2Rvd25yZXYueG1sRI9BawIx&#10;FITvBf9DeIK3mlWo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Dao3O8MAAADaAAAADwAA&#10;AAAAAAAAAAAAAAAHAgAAZHJzL2Rvd25yZXYueG1sUEsFBgAAAAADAAMAtwAAAPcCAAAAAA==&#10;">
                  <v:stroke endarrow="block"/>
                </v:line>
                <v:line id="直线 278" o:spid="_x0000_s1056" style="position:absolute;flip:x;visibility:visible;mso-wrap-style:square" from="27432,4953" to="34290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">
                  <v:stroke endarrow="block"/>
                </v:line>
                <v:line id="直线 279" o:spid="_x0000_s1057" style="position:absolute;visibility:visible;mso-wrap-style:square" from="26289,14859" to="26289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<v:stroke endarrow="block"/>
                </v:line>
                <w10:anchorlock/>
              </v:group>
            </w:pict>
          </mc:Fallback>
        </mc:AlternateContent>
      </w:r>
    </w:p>
    <w:p w14:paraId="1FFB6C58" w14:textId="77777777" w:rsidR="00F405B1" w:rsidRDefault="00E8409E">
      <w:pPr>
        <w:pStyle w:val="afe"/>
      </w:pPr>
      <w:bookmarkStart w:id="23" w:name="_Toc164196908"/>
      <w:r>
        <w:rPr>
          <w:rFonts w:hint="eastAsia"/>
        </w:rPr>
        <w:t>图</w:t>
      </w:r>
      <w:r>
        <w:t>1</w:t>
      </w:r>
      <w:r>
        <w:rPr>
          <w:rFonts w:hint="eastAsia"/>
        </w:rPr>
        <w:t xml:space="preserve">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23"/>
    </w:p>
    <w:p w14:paraId="0B7840CB" w14:textId="77777777" w:rsidR="00F405B1" w:rsidRDefault="00E8409E">
      <w:pPr>
        <w:jc w:val="center"/>
      </w:pPr>
      <w:r>
        <w:rPr>
          <w:noProof/>
        </w:rPr>
        <w:lastRenderedPageBreak/>
        <w:drawing>
          <wp:inline distT="0" distB="0" distL="114300" distR="114300" wp14:anchorId="594D5B87" wp14:editId="07BD3CD6">
            <wp:extent cx="2105660" cy="1804670"/>
            <wp:effectExtent l="0" t="0" r="8890" b="0"/>
            <wp:docPr id="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508A" w14:textId="77777777" w:rsidR="00F405B1" w:rsidRDefault="00E8409E">
      <w:pPr>
        <w:pStyle w:val="afe"/>
      </w:pPr>
      <w:bookmarkStart w:id="24" w:name="_Toc164196909"/>
      <w:r>
        <w:rPr>
          <w:rFonts w:hint="eastAsia"/>
        </w:rPr>
        <w:t>图</w:t>
      </w:r>
      <w:r>
        <w:t>1</w:t>
      </w:r>
      <w:r>
        <w:rPr>
          <w:rFonts w:hint="eastAsia"/>
        </w:rPr>
        <w:t xml:space="preserve">.2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24"/>
    </w:p>
    <w:p w14:paraId="66D078BA" w14:textId="77777777" w:rsidR="00F405B1" w:rsidRDefault="00E8409E">
      <w:pPr>
        <w:pStyle w:val="affa"/>
      </w:pPr>
      <w:r>
        <w:rPr>
          <w:rFonts w:hint="eastAsia"/>
          <w:highlight w:val="cyan"/>
        </w:rPr>
        <w:t>如果需要更多的插图，请先粘贴插图示例的图编号和图标题，再修改图编号和图标题的内容，不要改动其他格式。</w:t>
      </w:r>
    </w:p>
    <w:p w14:paraId="66B4530E" w14:textId="77777777" w:rsidR="00F405B1" w:rsidRDefault="00E8409E">
      <w:pPr>
        <w:pStyle w:val="3"/>
        <w:rPr>
          <w:szCs w:val="30"/>
        </w:rPr>
      </w:pPr>
      <w:bookmarkStart w:id="25" w:name="_Toc164196843"/>
      <w:r>
        <w:rPr>
          <w:rFonts w:hint="eastAsia"/>
        </w:rPr>
        <w:t xml:space="preserve">1.1.2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25"/>
    </w:p>
    <w:p w14:paraId="2EE337F9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DE716E9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以下是说明文字和表格示例，正式成文后请删除。</w:t>
      </w:r>
    </w:p>
    <w:p w14:paraId="0566BF1E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）表格的标示和引用</w:t>
      </w:r>
    </w:p>
    <w:p w14:paraId="51BE868A" w14:textId="77777777" w:rsidR="00F405B1" w:rsidRDefault="00E8409E">
      <w:pPr>
        <w:pStyle w:val="affa"/>
      </w:pPr>
      <w:r>
        <w:t>每</w:t>
      </w:r>
      <w:r>
        <w:rPr>
          <w:rFonts w:hint="eastAsia"/>
        </w:rPr>
        <w:t>张表格</w:t>
      </w:r>
      <w:r>
        <w:t>都</w:t>
      </w:r>
      <w:r>
        <w:rPr>
          <w:rFonts w:hint="eastAsia"/>
        </w:rPr>
        <w:t>必须</w:t>
      </w:r>
      <w:r>
        <w:t>有</w:t>
      </w:r>
      <w:r>
        <w:rPr>
          <w:rFonts w:hint="eastAsia"/>
        </w:rPr>
        <w:t>表编号和表标题（</w:t>
      </w:r>
      <w:r>
        <w:t>即</w:t>
      </w:r>
      <w:r>
        <w:rPr>
          <w:rFonts w:hint="eastAsia"/>
        </w:rPr>
        <w:t>表</w:t>
      </w:r>
      <w:r>
        <w:t>的名称</w:t>
      </w:r>
      <w:r>
        <w:rPr>
          <w:rFonts w:hint="eastAsia"/>
        </w:rPr>
        <w:t>）。</w:t>
      </w:r>
    </w:p>
    <w:p w14:paraId="153C2F28" w14:textId="77777777" w:rsidR="00F405B1" w:rsidRDefault="00E8409E">
      <w:pPr>
        <w:pStyle w:val="affa"/>
      </w:pPr>
      <w:r>
        <w:rPr>
          <w:rFonts w:hint="eastAsia"/>
        </w:rPr>
        <w:t>每一章的表格都要统一编号。例如，</w:t>
      </w:r>
      <w:r>
        <w:rPr>
          <w:rFonts w:hint="eastAsia"/>
          <w:b/>
          <w:color w:val="FF0000"/>
        </w:rPr>
        <w:t>假设第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章有</w:t>
      </w:r>
      <w:r>
        <w:rPr>
          <w:rFonts w:hint="eastAsia"/>
          <w:b/>
          <w:color w:val="FF0000"/>
        </w:rPr>
        <w:t>3</w:t>
      </w:r>
      <w:r>
        <w:rPr>
          <w:rFonts w:hint="eastAsia"/>
          <w:b/>
          <w:color w:val="FF0000"/>
        </w:rPr>
        <w:t>张表格，则表编号分别为表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.1</w:t>
      </w:r>
      <w:r>
        <w:rPr>
          <w:rFonts w:hint="eastAsia"/>
          <w:b/>
          <w:color w:val="FF0000"/>
        </w:rPr>
        <w:t>．表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.2</w:t>
      </w:r>
      <w:r>
        <w:rPr>
          <w:rFonts w:hint="eastAsia"/>
          <w:b/>
          <w:color w:val="FF0000"/>
        </w:rPr>
        <w:t>和表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.3</w:t>
      </w:r>
      <w:r>
        <w:rPr>
          <w:rFonts w:hint="eastAsia"/>
          <w:b/>
          <w:color w:val="FF0000"/>
        </w:rPr>
        <w:t>。</w:t>
      </w:r>
      <w:r>
        <w:rPr>
          <w:rFonts w:hint="eastAsia"/>
          <w:b/>
          <w:color w:val="0000FF"/>
        </w:rPr>
        <w:t>如表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.1</w:t>
      </w:r>
      <w:r>
        <w:rPr>
          <w:rFonts w:hint="eastAsia"/>
          <w:b/>
          <w:color w:val="0000FF"/>
        </w:rPr>
        <w:t>表示第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章的第</w:t>
      </w:r>
      <w:r>
        <w:rPr>
          <w:rFonts w:hint="eastAsia"/>
          <w:b/>
          <w:color w:val="0000FF"/>
        </w:rPr>
        <w:t>1</w:t>
      </w:r>
      <w:r>
        <w:rPr>
          <w:rFonts w:hint="eastAsia"/>
          <w:b/>
          <w:color w:val="0000FF"/>
        </w:rPr>
        <w:t>张表格。</w:t>
      </w:r>
    </w:p>
    <w:p w14:paraId="40E9CEE6" w14:textId="77777777" w:rsidR="00F405B1" w:rsidRDefault="00E8409E">
      <w:pPr>
        <w:pStyle w:val="affa"/>
      </w:pPr>
      <w:r>
        <w:rPr>
          <w:rFonts w:hint="eastAsia"/>
        </w:rPr>
        <w:t>正文中引用表格内容时，用表编号指代表格。</w:t>
      </w:r>
      <w:r>
        <w:rPr>
          <w:rFonts w:hint="eastAsia"/>
          <w:b/>
          <w:color w:val="FF0000"/>
        </w:rPr>
        <w:t>不应使用“如下表”、“如上表”等文字</w:t>
      </w:r>
      <w:r>
        <w:rPr>
          <w:rFonts w:hint="eastAsia"/>
        </w:rPr>
        <w:t>，应使用形如“</w:t>
      </w:r>
      <w:r>
        <w:rPr>
          <w:rFonts w:hint="eastAsia"/>
          <w:b/>
          <w:color w:val="0000FF"/>
        </w:rPr>
        <w:t>如表</w:t>
      </w:r>
      <w:r>
        <w:rPr>
          <w:rFonts w:hint="eastAsia"/>
          <w:b/>
          <w:color w:val="0000FF"/>
        </w:rPr>
        <w:t>1.1</w:t>
      </w:r>
      <w:r>
        <w:rPr>
          <w:rFonts w:hint="eastAsia"/>
          <w:b/>
          <w:color w:val="0000FF"/>
        </w:rPr>
        <w:t>所示</w:t>
      </w:r>
      <w:r>
        <w:rPr>
          <w:rFonts w:hint="eastAsia"/>
        </w:rPr>
        <w:t>”的形式、明确指出表的编号。</w:t>
      </w:r>
      <w:r>
        <w:rPr>
          <w:rFonts w:hint="eastAsia"/>
          <w:highlight w:val="cyan"/>
        </w:rPr>
        <w:t>所有的插图都应在正文中引用。</w:t>
      </w:r>
    </w:p>
    <w:p w14:paraId="64B31E53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）表格应设置于文章中首次提到处附近，</w:t>
      </w:r>
      <w:r>
        <w:rPr>
          <w:b/>
          <w:color w:val="0000FF"/>
        </w:rPr>
        <w:t>先见文字后见</w:t>
      </w:r>
      <w:r>
        <w:rPr>
          <w:rFonts w:hint="eastAsia"/>
          <w:b/>
          <w:color w:val="0000FF"/>
        </w:rPr>
        <w:t>表格</w:t>
      </w:r>
      <w:r>
        <w:rPr>
          <w:rFonts w:hint="eastAsia"/>
          <w:vertAlign w:val="superscript"/>
        </w:rPr>
        <w:t>[9]</w:t>
      </w:r>
      <w:r>
        <w:rPr>
          <w:rFonts w:hint="eastAsia"/>
        </w:rPr>
        <w:t>。表格中的术语、符号、单位等应同正文文字表达所使用的一致。表格与表标题不能破页。</w:t>
      </w:r>
    </w:p>
    <w:p w14:paraId="469F4F03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）在本模板中，每章已有</w:t>
      </w:r>
      <w:r>
        <w:rPr>
          <w:rFonts w:hint="eastAsia"/>
        </w:rPr>
        <w:t>1</w:t>
      </w:r>
      <w:r>
        <w:rPr>
          <w:rFonts w:hint="eastAsia"/>
        </w:rPr>
        <w:t>张表格示例，其表编号和表标题使用了统一的样式，在正式成文后可以自动生成表目录</w:t>
      </w:r>
      <w:r>
        <w:rPr>
          <w:rFonts w:hint="eastAsia"/>
          <w:vertAlign w:val="superscript"/>
        </w:rPr>
        <w:t>[10]</w:t>
      </w:r>
      <w:r>
        <w:rPr>
          <w:rFonts w:hint="eastAsia"/>
        </w:rPr>
        <w:t>。</w:t>
      </w:r>
    </w:p>
    <w:p w14:paraId="68A6FF67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）正式成文后请更新表目录。</w:t>
      </w:r>
    </w:p>
    <w:p w14:paraId="69A10009" w14:textId="77777777" w:rsidR="00F405B1" w:rsidRDefault="00E8409E">
      <w:pPr>
        <w:pStyle w:val="afd"/>
      </w:pPr>
      <w:bookmarkStart w:id="26" w:name="_Toc164196902"/>
      <w:r>
        <w:rPr>
          <w:rFonts w:hint="eastAsia"/>
        </w:rPr>
        <w:t>表</w:t>
      </w:r>
      <w:r>
        <w:t>1.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单击此处添加表标题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26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2806"/>
        <w:gridCol w:w="2813"/>
      </w:tblGrid>
      <w:tr w:rsidR="00F405B1" w14:paraId="4AE1D7FF" w14:textId="77777777">
        <w:trPr>
          <w:jc w:val="center"/>
        </w:trPr>
        <w:tc>
          <w:tcPr>
            <w:tcW w:w="1809" w:type="dxa"/>
            <w:vAlign w:val="center"/>
          </w:tcPr>
          <w:p w14:paraId="608B4F81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1</w:t>
            </w:r>
          </w:p>
        </w:tc>
        <w:tc>
          <w:tcPr>
            <w:tcW w:w="2806" w:type="dxa"/>
            <w:vAlign w:val="center"/>
          </w:tcPr>
          <w:p w14:paraId="5B75F9D4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</w:p>
        </w:tc>
        <w:tc>
          <w:tcPr>
            <w:tcW w:w="2813" w:type="dxa"/>
            <w:vAlign w:val="center"/>
          </w:tcPr>
          <w:p w14:paraId="57FE1E6B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  <w:tr w:rsidR="00F405B1" w14:paraId="6456048F" w14:textId="77777777">
        <w:trPr>
          <w:jc w:val="center"/>
        </w:trPr>
        <w:tc>
          <w:tcPr>
            <w:tcW w:w="1809" w:type="dxa"/>
            <w:vAlign w:val="center"/>
          </w:tcPr>
          <w:p w14:paraId="55282568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2</w:t>
            </w:r>
          </w:p>
        </w:tc>
        <w:tc>
          <w:tcPr>
            <w:tcW w:w="2806" w:type="dxa"/>
            <w:vAlign w:val="center"/>
          </w:tcPr>
          <w:p w14:paraId="002FE379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  <w:r>
              <w:rPr>
                <w:rFonts w:hint="eastAsia"/>
              </w:rPr>
              <w:t>（重复）</w:t>
            </w:r>
          </w:p>
        </w:tc>
        <w:tc>
          <w:tcPr>
            <w:tcW w:w="2813" w:type="dxa"/>
            <w:vAlign w:val="center"/>
          </w:tcPr>
          <w:p w14:paraId="48364085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</w:tbl>
    <w:p w14:paraId="52F9CCCC" w14:textId="77777777" w:rsidR="00F405B1" w:rsidRDefault="00E8409E">
      <w:pPr>
        <w:pStyle w:val="affa"/>
        <w:rPr>
          <w:highlight w:val="cyan"/>
        </w:rPr>
      </w:pPr>
      <w:bookmarkStart w:id="27" w:name="_Toc164196844"/>
      <w:bookmarkStart w:id="28" w:name="_Toc167852801"/>
      <w:bookmarkStart w:id="29" w:name="_Toc165262357"/>
      <w:bookmarkStart w:id="30" w:name="_Toc188851821"/>
      <w:bookmarkStart w:id="31" w:name="_Toc188851591"/>
      <w:bookmarkStart w:id="32" w:name="_Toc188851675"/>
      <w:bookmarkStart w:id="33" w:name="_Toc188852308"/>
      <w:r>
        <w:rPr>
          <w:rFonts w:hint="eastAsia"/>
          <w:highlight w:val="cyan"/>
        </w:rPr>
        <w:t>如果需要添加更多的表格，请先粘贴表格示例的表编号和表标题，再修改表</w:t>
      </w:r>
      <w:r>
        <w:rPr>
          <w:rFonts w:hint="eastAsia"/>
          <w:highlight w:val="cyan"/>
        </w:rPr>
        <w:lastRenderedPageBreak/>
        <w:t>编号和表标题的内容，不要改动其他格式。</w:t>
      </w:r>
    </w:p>
    <w:p w14:paraId="543288B2" w14:textId="77777777" w:rsidR="00F405B1" w:rsidRDefault="00E8409E">
      <w:pPr>
        <w:pStyle w:val="3"/>
        <w:rPr>
          <w:szCs w:val="30"/>
        </w:rPr>
      </w:pPr>
      <w:r>
        <w:rPr>
          <w:rFonts w:hint="eastAsia"/>
        </w:rPr>
        <w:t>1.1.</w:t>
      </w:r>
      <w:r>
        <w:t>3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27"/>
    </w:p>
    <w:p w14:paraId="31B305A8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BECD493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以下是说明文字和公式示例，正式成文后请删除。</w:t>
      </w:r>
    </w:p>
    <w:p w14:paraId="07A3DD61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）数学公式的书写</w:t>
      </w:r>
    </w:p>
    <w:p w14:paraId="34707AC7" w14:textId="77777777" w:rsidR="00F405B1" w:rsidRDefault="00E8409E">
      <w:pPr>
        <w:pStyle w:val="affa"/>
      </w:pPr>
      <w:r>
        <w:rPr>
          <w:rFonts w:hint="eastAsia"/>
        </w:rPr>
        <w:t>数学公式一般另行起排</w:t>
      </w:r>
      <w:r>
        <w:rPr>
          <w:rFonts w:hint="eastAsia"/>
          <w:vertAlign w:val="superscript"/>
        </w:rPr>
        <w:t>[11]</w:t>
      </w:r>
      <w:r>
        <w:rPr>
          <w:rFonts w:hint="eastAsia"/>
        </w:rPr>
        <w:t>，</w:t>
      </w:r>
      <w:r>
        <w:t>居中书写</w:t>
      </w:r>
      <w:r>
        <w:rPr>
          <w:rFonts w:hint="eastAsia"/>
        </w:rPr>
        <w:t>，尽量采用公式编辑应用程序输入，选择默认格式</w:t>
      </w:r>
      <w:r>
        <w:rPr>
          <w:rFonts w:hint="eastAsia"/>
          <w:vertAlign w:val="superscript"/>
        </w:rPr>
        <w:t>[12]</w:t>
      </w:r>
      <w:r>
        <w:rPr>
          <w:rFonts w:hint="eastAsia"/>
        </w:rPr>
        <w:t>。</w:t>
      </w:r>
    </w:p>
    <w:p w14:paraId="5A22E208" w14:textId="77777777" w:rsidR="00F405B1" w:rsidRDefault="00E8409E">
      <w:pPr>
        <w:pStyle w:val="affa"/>
        <w:rPr>
          <w:color w:val="0000FF"/>
        </w:rPr>
      </w:pPr>
      <w:r>
        <w:rPr>
          <w:rFonts w:hint="eastAsia"/>
        </w:rPr>
        <w:t>每一章的公式都要统一编号，编号加圆括号，</w:t>
      </w:r>
      <w:r>
        <w:rPr>
          <w:rFonts w:hint="eastAsia"/>
          <w:b/>
          <w:color w:val="0000FF"/>
        </w:rPr>
        <w:t>公式号右对齐</w:t>
      </w:r>
      <w:r>
        <w:rPr>
          <w:rFonts w:hint="eastAsia"/>
          <w:vertAlign w:val="superscript"/>
        </w:rPr>
        <w:t>[13]</w:t>
      </w:r>
      <w:r>
        <w:rPr>
          <w:rFonts w:hint="eastAsia"/>
        </w:rPr>
        <w:t>。</w:t>
      </w:r>
      <w:r>
        <w:rPr>
          <w:rFonts w:hint="eastAsia"/>
          <w:b/>
          <w:color w:val="FF0000"/>
        </w:rPr>
        <w:t>例如，假设第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章有</w:t>
      </w:r>
      <w:r>
        <w:rPr>
          <w:rFonts w:hint="eastAsia"/>
          <w:b/>
          <w:color w:val="FF0000"/>
        </w:rPr>
        <w:t>3</w:t>
      </w:r>
      <w:r>
        <w:rPr>
          <w:rFonts w:hint="eastAsia"/>
          <w:b/>
          <w:color w:val="FF0000"/>
        </w:rPr>
        <w:t>个公式，则公式编号分别为（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.1</w:t>
      </w:r>
      <w:r>
        <w:rPr>
          <w:rFonts w:hint="eastAsia"/>
          <w:b/>
          <w:color w:val="FF0000"/>
        </w:rPr>
        <w:t>）、（</w:t>
      </w:r>
      <w:r>
        <w:rPr>
          <w:rFonts w:hint="eastAsia"/>
          <w:b/>
          <w:color w:val="FF0000"/>
        </w:rPr>
        <w:t>1.2</w:t>
      </w:r>
      <w:r>
        <w:rPr>
          <w:rFonts w:hint="eastAsia"/>
          <w:b/>
          <w:color w:val="FF0000"/>
        </w:rPr>
        <w:t>）和（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.3</w:t>
      </w:r>
      <w:r>
        <w:rPr>
          <w:rFonts w:hint="eastAsia"/>
          <w:b/>
          <w:color w:val="FF0000"/>
        </w:rPr>
        <w:t>）。</w:t>
      </w:r>
      <w:r>
        <w:rPr>
          <w:rFonts w:hint="eastAsia"/>
          <w:b/>
          <w:color w:val="0000FF"/>
        </w:rPr>
        <w:t>如（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.1</w:t>
      </w:r>
      <w:r>
        <w:rPr>
          <w:rFonts w:hint="eastAsia"/>
          <w:b/>
          <w:color w:val="0000FF"/>
        </w:rPr>
        <w:t>）表示第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章的第</w:t>
      </w:r>
      <w:r>
        <w:rPr>
          <w:rFonts w:hint="eastAsia"/>
          <w:b/>
          <w:color w:val="0000FF"/>
        </w:rPr>
        <w:t>1</w:t>
      </w:r>
      <w:r>
        <w:rPr>
          <w:rFonts w:hint="eastAsia"/>
          <w:b/>
          <w:color w:val="0000FF"/>
        </w:rPr>
        <w:t>个公式。</w:t>
      </w:r>
    </w:p>
    <w:p w14:paraId="07464086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）数学公式的引用</w:t>
      </w:r>
    </w:p>
    <w:p w14:paraId="2D261292" w14:textId="77777777" w:rsidR="00F405B1" w:rsidRDefault="00E8409E">
      <w:pPr>
        <w:pStyle w:val="affa"/>
      </w:pPr>
      <w:r>
        <w:rPr>
          <w:rFonts w:hint="eastAsia"/>
        </w:rPr>
        <w:t>公式应设置于文章中首次提到处附近，</w:t>
      </w:r>
      <w:r>
        <w:rPr>
          <w:rFonts w:hint="eastAsia"/>
          <w:b/>
          <w:color w:val="FF0000"/>
        </w:rPr>
        <w:t>先见文字后见公式</w:t>
      </w:r>
      <w:r>
        <w:rPr>
          <w:rFonts w:hint="eastAsia"/>
        </w:rPr>
        <w:t>。正文中</w:t>
      </w:r>
      <w:r>
        <w:t>引用</w:t>
      </w:r>
      <w:r>
        <w:rPr>
          <w:rFonts w:hint="eastAsia"/>
        </w:rPr>
        <w:t>数学公式</w:t>
      </w:r>
      <w:r>
        <w:t>时，一般用</w:t>
      </w:r>
      <w:r>
        <w:rPr>
          <w:rFonts w:hint="eastAsia"/>
        </w:rPr>
        <w:t>“</w:t>
      </w:r>
      <w:r>
        <w:t>见</w:t>
      </w:r>
      <w:r>
        <w:rPr>
          <w:rFonts w:hint="eastAsia"/>
        </w:rPr>
        <w:t>公</w:t>
      </w:r>
      <w:r>
        <w:t>式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）”</w:t>
      </w:r>
      <w:r>
        <w:t>或</w:t>
      </w:r>
      <w:r>
        <w:rPr>
          <w:rFonts w:hint="eastAsia"/>
        </w:rPr>
        <w:t>“公</w:t>
      </w:r>
      <w:r>
        <w:t>式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.1</w:t>
      </w:r>
      <w:r>
        <w:rPr>
          <w:rFonts w:hint="eastAsia"/>
        </w:rPr>
        <w:t>）”</w:t>
      </w:r>
      <w:r>
        <w:t>。</w:t>
      </w:r>
    </w:p>
    <w:p w14:paraId="28A3463B" w14:textId="77777777" w:rsidR="00F405B1" w:rsidRDefault="00E8409E">
      <w:pPr>
        <w:pStyle w:val="aff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D39BB6" wp14:editId="2E0950E9">
                <wp:simplePos x="0" y="0"/>
                <wp:positionH relativeFrom="column">
                  <wp:posOffset>4032250</wp:posOffset>
                </wp:positionH>
                <wp:positionV relativeFrom="paragraph">
                  <wp:posOffset>715010</wp:posOffset>
                </wp:positionV>
                <wp:extent cx="1276350" cy="320040"/>
                <wp:effectExtent l="4445" t="116840" r="14605" b="20320"/>
                <wp:wrapNone/>
                <wp:docPr id="58" name="自选图形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20040"/>
                        </a:xfrm>
                        <a:prstGeom prst="wedgeRoundRectCallout">
                          <a:avLst>
                            <a:gd name="adj1" fmla="val 35329"/>
                            <a:gd name="adj2" fmla="val -84347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9842FF" w14:textId="77777777" w:rsidR="00AD0DE7" w:rsidRDefault="00AD0DE7">
                            <w:pPr>
                              <w:spacing w:line="360" w:lineRule="auto"/>
                              <w:jc w:val="right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公式编号右对齐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1D39BB6" id="_x0000_s1058" type="#_x0000_t62" style="position:absolute;left:0;text-align:left;margin-left:317.5pt;margin-top:56.3pt;width:100.5pt;height:2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" adj="18431,-7419" fillcolor="#cff">
                <v:textbox>
                  <w:txbxContent>
                    <w:p w14:paraId="7B9842FF" w14:textId="77777777" w:rsidR="00AD0DE7" w:rsidRDefault="00AD0DE7">
                      <w:pPr>
                        <w:spacing w:line="360" w:lineRule="auto"/>
                        <w:jc w:val="right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公式编号右对齐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8"/>
        </w:rPr>
        <w:object w:dxaOrig="3640" w:dyaOrig="1260" w14:anchorId="3671D28A">
          <v:shape id="_x0000_i1025" type="#_x0000_t75" style="width:182.25pt;height:63pt" o:ole="">
            <v:imagedata r:id="rId22" o:title=""/>
          </v:shape>
          <o:OLEObject Type="Embed" ProgID="Equation.DSMT4" ShapeID="_x0000_i1025" DrawAspect="Content" ObjectID="_1820124842" r:id="rId23"/>
        </w:objec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.1</w:t>
      </w:r>
      <w:r>
        <w:rPr>
          <w:rFonts w:hint="eastAsia"/>
        </w:rPr>
        <w:t>）</w:t>
      </w:r>
    </w:p>
    <w:p w14:paraId="1AC9FB16" w14:textId="77777777" w:rsidR="00F405B1" w:rsidRDefault="00E8409E">
      <w:pPr>
        <w:pStyle w:val="2"/>
        <w:rPr>
          <w:rStyle w:val="20"/>
          <w:b/>
          <w:bCs/>
        </w:rPr>
      </w:pPr>
      <w:bookmarkStart w:id="34" w:name="_Toc164196845"/>
      <w:r>
        <w:rPr>
          <w:rFonts w:hint="eastAsia"/>
        </w:rPr>
        <w:t xml:space="preserve">1.2 </w:t>
      </w:r>
      <w:bookmarkEnd w:id="28"/>
      <w:bookmarkEnd w:id="29"/>
      <w:r>
        <w:rPr>
          <w:rStyle w:val="20"/>
          <w:b/>
          <w:bCs/>
        </w:rPr>
        <w:fldChar w:fldCharType="begin"/>
      </w:r>
      <w:r>
        <w:rPr>
          <w:rStyle w:val="20"/>
          <w:b/>
          <w:bCs/>
        </w:rPr>
        <w:instrText xml:space="preserve"> MACROBUTTON  AcceptAllChangesShown [</w:instrText>
      </w:r>
      <w:r>
        <w:rPr>
          <w:rStyle w:val="20"/>
          <w:b/>
          <w:bCs/>
        </w:rPr>
        <w:instrText>单击此处添加节标题</w:instrText>
      </w:r>
      <w:r>
        <w:rPr>
          <w:rStyle w:val="20"/>
          <w:b/>
          <w:bCs/>
        </w:rPr>
        <w:instrText xml:space="preserve">] </w:instrText>
      </w:r>
      <w:r>
        <w:rPr>
          <w:rStyle w:val="20"/>
          <w:b/>
          <w:bCs/>
        </w:rPr>
        <w:fldChar w:fldCharType="end"/>
      </w:r>
      <w:bookmarkEnd w:id="30"/>
      <w:bookmarkEnd w:id="31"/>
      <w:bookmarkEnd w:id="32"/>
      <w:bookmarkEnd w:id="33"/>
      <w:bookmarkEnd w:id="34"/>
    </w:p>
    <w:p w14:paraId="51B23091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BFDFFA5" w14:textId="77777777" w:rsidR="00F405B1" w:rsidRDefault="00E8409E">
      <w:pPr>
        <w:pStyle w:val="3"/>
      </w:pPr>
      <w:bookmarkStart w:id="35" w:name="_Toc167852802"/>
      <w:bookmarkStart w:id="36" w:name="_Toc165262358"/>
      <w:bookmarkStart w:id="37" w:name="_Toc188852309"/>
      <w:bookmarkStart w:id="38" w:name="_Toc188851822"/>
      <w:bookmarkStart w:id="39" w:name="_Toc164196846"/>
      <w:bookmarkStart w:id="40" w:name="_Toc188851592"/>
      <w:bookmarkStart w:id="41" w:name="_Toc188851676"/>
      <w:bookmarkEnd w:id="35"/>
      <w:bookmarkEnd w:id="36"/>
      <w:r>
        <w:rPr>
          <w:rFonts w:hint="eastAsia"/>
        </w:rPr>
        <w:t xml:space="preserve">1.2.1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37"/>
      <w:bookmarkEnd w:id="38"/>
      <w:bookmarkEnd w:id="39"/>
      <w:bookmarkEnd w:id="40"/>
      <w:bookmarkEnd w:id="41"/>
    </w:p>
    <w:p w14:paraId="1A453609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6C36A99E" w14:textId="77777777" w:rsidR="00F405B1" w:rsidRDefault="00E8409E">
      <w:pPr>
        <w:pStyle w:val="3"/>
        <w:rPr>
          <w:szCs w:val="30"/>
        </w:rPr>
      </w:pPr>
      <w:bookmarkStart w:id="42" w:name="_Toc164196847"/>
      <w:r>
        <w:rPr>
          <w:rFonts w:hint="eastAsia"/>
        </w:rPr>
        <w:t xml:space="preserve">1.2.2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42"/>
    </w:p>
    <w:p w14:paraId="08161501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2306B8E" w14:textId="77777777" w:rsidR="00F405B1" w:rsidRDefault="00E8409E">
      <w:pPr>
        <w:pStyle w:val="1"/>
      </w:pPr>
      <w:bookmarkStart w:id="43" w:name="_Toc188851593"/>
      <w:bookmarkStart w:id="44" w:name="_Toc188851677"/>
      <w:bookmarkStart w:id="45" w:name="_Toc188852310"/>
      <w:bookmarkStart w:id="46" w:name="_Toc164196848"/>
      <w:bookmarkStart w:id="47" w:name="_Toc188851823"/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单击此处添加章标题</w:instrText>
      </w:r>
      <w:r>
        <w:instrText xml:space="preserve">] </w:instrText>
      </w:r>
      <w:r>
        <w:fldChar w:fldCharType="end"/>
      </w:r>
      <w:bookmarkEnd w:id="43"/>
      <w:bookmarkEnd w:id="44"/>
      <w:bookmarkEnd w:id="45"/>
      <w:bookmarkEnd w:id="46"/>
      <w:bookmarkEnd w:id="47"/>
    </w:p>
    <w:p w14:paraId="269AF629" w14:textId="77777777" w:rsidR="00F405B1" w:rsidRDefault="00E8409E">
      <w:pPr>
        <w:pStyle w:val="2"/>
      </w:pPr>
      <w:bookmarkStart w:id="48" w:name="_Toc165262360"/>
      <w:bookmarkStart w:id="49" w:name="_Toc167852804"/>
      <w:bookmarkStart w:id="50" w:name="_Toc164196849"/>
      <w:bookmarkStart w:id="51" w:name="_Toc188851678"/>
      <w:bookmarkStart w:id="52" w:name="_Toc188852311"/>
      <w:bookmarkStart w:id="53" w:name="_Toc188851594"/>
      <w:bookmarkStart w:id="54" w:name="_Toc188851824"/>
      <w:r>
        <w:rPr>
          <w:rFonts w:hint="eastAsia"/>
        </w:rPr>
        <w:t>2.1</w:t>
      </w:r>
      <w:bookmarkEnd w:id="48"/>
      <w:bookmarkEnd w:id="49"/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50"/>
      <w:bookmarkEnd w:id="51"/>
      <w:bookmarkEnd w:id="52"/>
      <w:bookmarkEnd w:id="53"/>
      <w:bookmarkEnd w:id="54"/>
    </w:p>
    <w:p w14:paraId="21E258FD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037CB070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618979F3" w14:textId="77777777" w:rsidR="00F405B1" w:rsidRDefault="00E8409E">
      <w:pPr>
        <w:pStyle w:val="affa"/>
      </w:pPr>
      <w:r>
        <w:rPr>
          <w:rFonts w:hint="eastAsia"/>
        </w:rPr>
        <w:t>模板的使用方法</w:t>
      </w:r>
    </w:p>
    <w:p w14:paraId="7218412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278797BC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17D4CDCF" w14:textId="77777777" w:rsidR="00F405B1" w:rsidRDefault="00E8409E">
      <w:pPr>
        <w:pStyle w:val="3"/>
      </w:pPr>
      <w:bookmarkStart w:id="55" w:name="_Toc164196850"/>
      <w:bookmarkStart w:id="56" w:name="_Toc188851825"/>
      <w:bookmarkStart w:id="57" w:name="_Toc188851679"/>
      <w:bookmarkStart w:id="58" w:name="_Toc188851595"/>
      <w:bookmarkStart w:id="59" w:name="_Toc188852312"/>
      <w:r>
        <w:t>2.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55"/>
      <w:bookmarkEnd w:id="56"/>
      <w:bookmarkEnd w:id="57"/>
      <w:bookmarkEnd w:id="58"/>
      <w:bookmarkEnd w:id="59"/>
    </w:p>
    <w:p w14:paraId="59E82EC0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B567090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以下是说明文字和插图示例，正式成文后请删除。</w:t>
      </w:r>
    </w:p>
    <w:p w14:paraId="7E2924F7" w14:textId="77777777" w:rsidR="00F405B1" w:rsidRDefault="00E8409E">
      <w:pPr>
        <w:pStyle w:val="affa"/>
      </w:pPr>
      <w:r>
        <w:rPr>
          <w:rFonts w:hint="eastAsia"/>
        </w:rPr>
        <w:t>插图的标示和引用方法请参见毕业论文（设计）模板</w:t>
      </w:r>
      <w:r>
        <w:t>1.1.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0B7C2413" w14:textId="77777777" w:rsidR="00F405B1" w:rsidRDefault="00E8409E">
      <w:pPr>
        <w:pStyle w:val="aff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A6C516" wp14:editId="63E3A55F">
                <wp:simplePos x="0" y="0"/>
                <wp:positionH relativeFrom="column">
                  <wp:posOffset>3810635</wp:posOffset>
                </wp:positionH>
                <wp:positionV relativeFrom="paragraph">
                  <wp:posOffset>1830705</wp:posOffset>
                </wp:positionV>
                <wp:extent cx="2482850" cy="862330"/>
                <wp:effectExtent l="443865" t="4445" r="6985" b="104775"/>
                <wp:wrapNone/>
                <wp:docPr id="71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7CC7CF5" w14:textId="77777777" w:rsidR="00AD0DE7" w:rsidRDefault="00AD0DE7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插图标示字体为黑体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号，第二章的插图编号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2.1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.2……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.12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表格、公式编号规则类似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0AE2932E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标题与图应保持在同一页，避免跨页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6C516" id="_x0000_s1059" type="#_x0000_t62" style="position:absolute;left:0;text-align:left;margin-left:300.05pt;margin-top:144.15pt;width:195.5pt;height:67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" adj="-3656,23446" fillcolor="#cff">
                <v:textbox>
                  <w:txbxContent>
                    <w:p w14:paraId="47CC7CF5" w14:textId="77777777" w:rsidR="00AD0DE7" w:rsidRDefault="00AD0DE7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插图标示字体为黑体</w:t>
                      </w:r>
                      <w:r>
                        <w:rPr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号，第二章的插图编号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2.1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.2……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.12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等等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表格、公式编号规则类似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</w:p>
                    <w:p w14:paraId="0AE2932E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标题与图应保持在同一页，避免跨页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2F4C192F" wp14:editId="156EFA97">
                <wp:extent cx="5257800" cy="2674620"/>
                <wp:effectExtent l="0" t="0" r="0" b="0"/>
                <wp:docPr id="48" name="画布 2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1" name="矩形 273"/>
                        <wps:cNvSpPr/>
                        <wps:spPr>
                          <a:xfrm>
                            <a:off x="1371600" y="198120"/>
                            <a:ext cx="9144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B39CE92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2" name="矩形 274"/>
                        <wps:cNvSpPr/>
                        <wps:spPr>
                          <a:xfrm>
                            <a:off x="2971800" y="19812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064BC72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3" name="矩形 275"/>
                        <wps:cNvSpPr/>
                        <wps:spPr>
                          <a:xfrm>
                            <a:off x="2057400" y="118872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2270569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4" name="矩形 276"/>
                        <wps:cNvSpPr/>
                        <wps:spPr>
                          <a:xfrm>
                            <a:off x="2057400" y="2080260"/>
                            <a:ext cx="11430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32DDC6C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5" name="直线 277"/>
                        <wps:cNvCnPr/>
                        <wps:spPr>
                          <a:xfrm>
                            <a:off x="18288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" name="直线 278"/>
                        <wps:cNvCnPr/>
                        <wps:spPr>
                          <a:xfrm flipH="1">
                            <a:off x="27432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" name="直线 279"/>
                        <wps:cNvCnPr/>
                        <wps:spPr>
                          <a:xfrm>
                            <a:off x="2628900" y="1485900"/>
                            <a:ext cx="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F4C192F" id="_x0000_s1060" editas="canvas" style="width:414pt;height:210.6pt;mso-position-horizontal-relative:char;mso-position-vertical-relative:line" coordsize="52578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">
                <v:shape id="_x0000_s1061" type="#_x0000_t75" style="position:absolute;width:52578;height:26746;visibility:visible;mso-wrap-style:square">
                  <v:fill o:detectmouseclick="t"/>
                  <v:path o:connecttype="none"/>
                </v:shape>
                <v:rect id="矩形 273" o:spid="_x0000_s1062" style="position:absolute;left:13716;top:1981;width:914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">
                  <v:textbox>
                    <w:txbxContent>
                      <w:p w14:paraId="5B39CE92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矩形 274" o:spid="_x0000_s1063" style="position:absolute;left:29718;top:1981;width:1028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lv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YJrA35fwA+TyBgAA//8DAFBLAQItABQABgAIAAAAIQDb4fbL7gAAAIUBAAATAAAAAAAAAAAA&#10;AAAAAAAAAABbQ29udGVudF9UeXBlc10ueG1sUEsBAi0AFAAGAAgAAAAhAFr0LFu/AAAAFQEAAAsA&#10;AAAAAAAAAAAAAAAAHwEAAF9yZWxzLy5yZWxzUEsBAi0AFAAGAAgAAAAhABaCWW/EAAAA2wAAAA8A&#10;AAAAAAAAAAAAAAAABwIAAGRycy9kb3ducmV2LnhtbFBLBQYAAAAAAwADALcAAAD4AgAAAAA=&#10;">
                  <v:textbox>
                    <w:txbxContent>
                      <w:p w14:paraId="2064BC72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矩形 275" o:spid="_x0000_s1064" style="position:absolute;left:20574;top:11887;width:1143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vz0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B5zvz0wgAAANsAAAAPAAAA&#10;AAAAAAAAAAAAAAcCAABkcnMvZG93bnJldi54bWxQSwUGAAAAAAMAAwC3AAAA9gIAAAAA&#10;">
                  <v:textbox>
                    <w:txbxContent>
                      <w:p w14:paraId="72270569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矩形 276" o:spid="_x0000_s1065" style="position:absolute;left:20574;top:20802;width:1143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">
                  <v:textbox>
                    <w:txbxContent>
                      <w:p w14:paraId="632DDC6C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line id="直线 277" o:spid="_x0000_s1066" style="position:absolute;visibility:visible;mso-wrap-style:square" from="18288,4953" to="25146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S5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DF9hLnEAAAA2wAAAA8A&#10;AAAAAAAAAAAAAAAABwIAAGRycy9kb3ducmV2LnhtbFBLBQYAAAAAAwADALcAAAD4AgAAAAA=&#10;">
                  <v:stroke endarrow="block"/>
                </v:line>
                <v:line id="直线 278" o:spid="_x0000_s1067" style="position:absolute;flip:x;visibility:visible;mso-wrap-style:square" from="27432,4953" to="34290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">
                  <v:stroke endarrow="block"/>
                </v:line>
                <v:line id="直线 279" o:spid="_x0000_s1068" style="position:absolute;visibility:visible;mso-wrap-style:square" from="26289,14859" to="26289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9VxAAAANsAAAAPAAAAZHJzL2Rvd25yZXYueG1sRI9BawIx&#10;FITvhf6H8AreatZS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K7jv1XEAAAA2w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14:paraId="3480A89F" w14:textId="77777777" w:rsidR="00F405B1" w:rsidRDefault="00E8409E">
      <w:pPr>
        <w:pStyle w:val="afe"/>
      </w:pPr>
      <w:bookmarkStart w:id="60" w:name="_Toc164196910"/>
      <w:r>
        <w:rPr>
          <w:rFonts w:hint="eastAsia"/>
        </w:rPr>
        <w:t>图</w:t>
      </w:r>
      <w:r>
        <w:rPr>
          <w:rFonts w:hint="eastAsia"/>
        </w:rPr>
        <w:t xml:space="preserve">2.1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60"/>
    </w:p>
    <w:p w14:paraId="46D1ACAF" w14:textId="77777777" w:rsidR="00F405B1" w:rsidRDefault="00E8409E">
      <w:pPr>
        <w:pStyle w:val="affa"/>
        <w:rPr>
          <w:highlight w:val="cyan"/>
        </w:rPr>
      </w:pPr>
      <w:r>
        <w:rPr>
          <w:rFonts w:hint="eastAsia"/>
          <w:highlight w:val="cyan"/>
        </w:rPr>
        <w:t>如果需要更多的插图，请先粘贴插图示例的图编号和图标题，再修改图编号和图标题的内容，不要改动其他格式。</w:t>
      </w:r>
    </w:p>
    <w:p w14:paraId="74DA9601" w14:textId="77777777" w:rsidR="00F405B1" w:rsidRDefault="00E8409E">
      <w:pPr>
        <w:pStyle w:val="3"/>
      </w:pPr>
      <w:bookmarkStart w:id="61" w:name="_Toc164196851"/>
      <w:r>
        <w:lastRenderedPageBreak/>
        <w:t>2.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61"/>
    </w:p>
    <w:bookmarkStart w:id="62" w:name="_Toc188851596"/>
    <w:bookmarkStart w:id="63" w:name="_Toc188852313"/>
    <w:bookmarkStart w:id="64" w:name="_Toc188851680"/>
    <w:bookmarkStart w:id="65" w:name="_Toc188851826"/>
    <w:p w14:paraId="00B99BCE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6B9ACFA0" w14:textId="77777777" w:rsidR="00F405B1" w:rsidRDefault="00E8409E">
      <w:pPr>
        <w:pStyle w:val="affa"/>
      </w:pPr>
      <w:r>
        <w:rPr>
          <w:rFonts w:hint="eastAsia"/>
        </w:rPr>
        <w:t>表格的标示和引用方法请参见毕业论文（设计）模板</w:t>
      </w:r>
      <w:r>
        <w:t>1.1.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2D1C2A42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以下是说明文字和表格示例，正式成文后请删除。</w:t>
      </w:r>
    </w:p>
    <w:p w14:paraId="2C8DF208" w14:textId="77777777" w:rsidR="00F405B1" w:rsidRDefault="00E8409E">
      <w:pPr>
        <w:pStyle w:val="afd"/>
      </w:pPr>
      <w:bookmarkStart w:id="66" w:name="_Toc164196903"/>
      <w:r>
        <w:rPr>
          <w:rFonts w:hint="eastAsia"/>
        </w:rPr>
        <w:t>表</w:t>
      </w:r>
      <w:r>
        <w:t>2.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单击此处添加表标题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66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2806"/>
        <w:gridCol w:w="2813"/>
      </w:tblGrid>
      <w:tr w:rsidR="00F405B1" w14:paraId="5934736E" w14:textId="77777777">
        <w:trPr>
          <w:jc w:val="center"/>
        </w:trPr>
        <w:tc>
          <w:tcPr>
            <w:tcW w:w="1809" w:type="dxa"/>
            <w:vAlign w:val="center"/>
          </w:tcPr>
          <w:p w14:paraId="5C8ADE64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1</w:t>
            </w:r>
          </w:p>
        </w:tc>
        <w:tc>
          <w:tcPr>
            <w:tcW w:w="2806" w:type="dxa"/>
            <w:vAlign w:val="center"/>
          </w:tcPr>
          <w:p w14:paraId="56829917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</w:p>
        </w:tc>
        <w:tc>
          <w:tcPr>
            <w:tcW w:w="2813" w:type="dxa"/>
            <w:vAlign w:val="center"/>
          </w:tcPr>
          <w:p w14:paraId="6B37DD5F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  <w:tr w:rsidR="00F405B1" w14:paraId="02612446" w14:textId="77777777">
        <w:trPr>
          <w:jc w:val="center"/>
        </w:trPr>
        <w:tc>
          <w:tcPr>
            <w:tcW w:w="1809" w:type="dxa"/>
            <w:vAlign w:val="center"/>
          </w:tcPr>
          <w:p w14:paraId="4C3D2EC8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2</w:t>
            </w:r>
          </w:p>
        </w:tc>
        <w:tc>
          <w:tcPr>
            <w:tcW w:w="2806" w:type="dxa"/>
            <w:vAlign w:val="center"/>
          </w:tcPr>
          <w:p w14:paraId="6238971B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  <w:r>
              <w:rPr>
                <w:rFonts w:hint="eastAsia"/>
              </w:rPr>
              <w:t>（重复）</w:t>
            </w:r>
          </w:p>
        </w:tc>
        <w:tc>
          <w:tcPr>
            <w:tcW w:w="2813" w:type="dxa"/>
            <w:vAlign w:val="center"/>
          </w:tcPr>
          <w:p w14:paraId="3009C897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</w:tbl>
    <w:p w14:paraId="63B9359E" w14:textId="77777777" w:rsidR="00F405B1" w:rsidRDefault="00E8409E">
      <w:pPr>
        <w:pStyle w:val="affa"/>
        <w:rPr>
          <w:highlight w:val="cyan"/>
        </w:rPr>
      </w:pPr>
      <w:bookmarkStart w:id="67" w:name="_Toc164196852"/>
      <w:r>
        <w:rPr>
          <w:rFonts w:hint="eastAsia"/>
          <w:highlight w:val="cyan"/>
        </w:rPr>
        <w:t>如果需要添加更多的表格，请先粘贴表格示例的表编号和表标题，再修改表编号和表标题的内容，不要改动其他格式。</w:t>
      </w:r>
    </w:p>
    <w:p w14:paraId="534AE456" w14:textId="77777777" w:rsidR="00F405B1" w:rsidRDefault="00E8409E">
      <w:pPr>
        <w:pStyle w:val="3"/>
      </w:pPr>
      <w:r>
        <w:t>2.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3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67"/>
    </w:p>
    <w:p w14:paraId="7B26A456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47B6311" w14:textId="77777777" w:rsidR="00F405B1" w:rsidRDefault="00E8409E">
      <w:pPr>
        <w:pStyle w:val="affa"/>
      </w:pPr>
      <w:r>
        <w:rPr>
          <w:rFonts w:hint="eastAsia"/>
        </w:rPr>
        <w:t>公式的标示和引用方法请参见毕业论文（设计）模板</w:t>
      </w:r>
      <w:r>
        <w:t>1.1.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5C944556" w14:textId="77777777" w:rsidR="00F405B1" w:rsidRDefault="00E8409E">
      <w:pPr>
        <w:pStyle w:val="affa"/>
      </w:pPr>
      <w:r>
        <w:rPr>
          <w:rFonts w:hint="eastAsia"/>
        </w:rPr>
        <w:t>以下是说明文字和公式示例，正式成文后请删除。</w:t>
      </w:r>
    </w:p>
    <w:p w14:paraId="3F34DCFE" w14:textId="77777777" w:rsidR="00F405B1" w:rsidRDefault="00E8409E">
      <w:pPr>
        <w:pStyle w:val="aff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903684" wp14:editId="0088409F">
                <wp:simplePos x="0" y="0"/>
                <wp:positionH relativeFrom="column">
                  <wp:posOffset>3952875</wp:posOffset>
                </wp:positionH>
                <wp:positionV relativeFrom="paragraph">
                  <wp:posOffset>619760</wp:posOffset>
                </wp:positionV>
                <wp:extent cx="1282700" cy="296545"/>
                <wp:effectExtent l="4445" t="108585" r="8255" b="13970"/>
                <wp:wrapNone/>
                <wp:docPr id="55" name="自选图形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296545"/>
                        </a:xfrm>
                        <a:prstGeom prst="wedgeRoundRectCallout">
                          <a:avLst>
                            <a:gd name="adj1" fmla="val 35329"/>
                            <a:gd name="adj2" fmla="val -84347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1D3788" w14:textId="77777777" w:rsidR="00AD0DE7" w:rsidRDefault="00AD0DE7">
                            <w:pPr>
                              <w:spacing w:line="360" w:lineRule="auto"/>
                              <w:jc w:val="right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公式编号右对齐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D903684" id="自选图形 416" o:spid="_x0000_s1069" type="#_x0000_t62" style="position:absolute;left:0;text-align:left;margin-left:311.25pt;margin-top:48.8pt;width:101pt;height:23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" adj="18431,-7419" fillcolor="#cff">
                <v:textbox>
                  <w:txbxContent>
                    <w:p w14:paraId="241D3788" w14:textId="77777777" w:rsidR="00AD0DE7" w:rsidRDefault="00AD0DE7">
                      <w:pPr>
                        <w:spacing w:line="360" w:lineRule="auto"/>
                        <w:jc w:val="right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公式编号右对齐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8"/>
        </w:rPr>
        <w:object w:dxaOrig="3640" w:dyaOrig="1260" w14:anchorId="0623BF00">
          <v:shape id="_x0000_i1026" type="#_x0000_t75" style="width:182.25pt;height:63pt" o:ole="">
            <v:imagedata r:id="rId22" o:title=""/>
          </v:shape>
          <o:OLEObject Type="Embed" ProgID="Equation.DSMT4" ShapeID="_x0000_i1026" DrawAspect="Content" ObjectID="_1820124843" r:id="rId24"/>
        </w:objec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2.1</w:t>
      </w:r>
      <w:r>
        <w:rPr>
          <w:rFonts w:hint="eastAsia"/>
        </w:rPr>
        <w:t>）</w:t>
      </w:r>
    </w:p>
    <w:p w14:paraId="6A0ED390" w14:textId="77777777" w:rsidR="00F405B1" w:rsidRDefault="00E8409E">
      <w:pPr>
        <w:pStyle w:val="2"/>
      </w:pPr>
      <w:bookmarkStart w:id="68" w:name="_Toc164196853"/>
      <w:r>
        <w:rPr>
          <w:rFonts w:hint="eastAsia"/>
        </w:rPr>
        <w:t xml:space="preserve">2.2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MACROBUTTON  AcceptAllChangesShown [单击此处添加节标题] </w:instrText>
      </w:r>
      <w:r>
        <w:rPr>
          <w:rFonts w:ascii="宋体" w:hAnsi="宋体"/>
        </w:rPr>
        <w:fldChar w:fldCharType="end"/>
      </w:r>
      <w:bookmarkEnd w:id="62"/>
      <w:bookmarkEnd w:id="63"/>
      <w:bookmarkEnd w:id="64"/>
      <w:bookmarkEnd w:id="65"/>
      <w:bookmarkEnd w:id="68"/>
    </w:p>
    <w:p w14:paraId="55D72C9A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AD7025D" w14:textId="77777777" w:rsidR="00F405B1" w:rsidRDefault="00E8409E">
      <w:pPr>
        <w:pStyle w:val="3"/>
      </w:pPr>
      <w:bookmarkStart w:id="69" w:name="_Toc188851827"/>
      <w:bookmarkStart w:id="70" w:name="_Toc164196854"/>
      <w:bookmarkStart w:id="71" w:name="_Toc188852314"/>
      <w:bookmarkStart w:id="72" w:name="_Toc188851597"/>
      <w:bookmarkStart w:id="73" w:name="_Toc188851681"/>
      <w:r>
        <w:t>2.2.1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69"/>
      <w:bookmarkEnd w:id="70"/>
      <w:bookmarkEnd w:id="71"/>
      <w:bookmarkEnd w:id="72"/>
      <w:bookmarkEnd w:id="73"/>
    </w:p>
    <w:p w14:paraId="65826B45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75A2CD4" w14:textId="77777777" w:rsidR="00F405B1" w:rsidRDefault="00E8409E">
      <w:pPr>
        <w:pStyle w:val="3"/>
      </w:pPr>
      <w:bookmarkStart w:id="74" w:name="_Toc164196855"/>
      <w:r>
        <w:t>2.2.</w:t>
      </w:r>
      <w:r>
        <w:rPr>
          <w:rFonts w:hint="eastAsia"/>
        </w:rPr>
        <w:t xml:space="preserve">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74"/>
    </w:p>
    <w:p w14:paraId="39769709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58CFBD4" w14:textId="77777777" w:rsidR="00F405B1" w:rsidRDefault="00F405B1">
      <w:pPr>
        <w:pStyle w:val="affa"/>
        <w:sectPr w:rsidR="00F405B1">
          <w:headerReference w:type="default" r:id="rId25"/>
          <w:footerReference w:type="default" r:id="rId26"/>
          <w:headerReference w:type="first" r:id="rId27"/>
          <w:pgSz w:w="11906" w:h="16838"/>
          <w:pgMar w:top="1418" w:right="1701" w:bottom="1701" w:left="1701" w:header="851" w:footer="992" w:gutter="0"/>
          <w:pgNumType w:start="1"/>
          <w:cols w:space="720"/>
          <w:docGrid w:linePitch="312"/>
        </w:sectPr>
      </w:pPr>
    </w:p>
    <w:p w14:paraId="5CA5B966" w14:textId="77777777" w:rsidR="00F405B1" w:rsidRDefault="00E8409E">
      <w:pPr>
        <w:pStyle w:val="1"/>
      </w:pPr>
      <w:bookmarkStart w:id="75" w:name="_Toc188852315"/>
      <w:bookmarkStart w:id="76" w:name="_Toc188851828"/>
      <w:bookmarkStart w:id="77" w:name="_Toc164196856"/>
      <w:bookmarkStart w:id="78" w:name="_Toc188851682"/>
      <w:bookmarkStart w:id="79" w:name="_Toc188851598"/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单击此处添加章标题</w:instrText>
      </w:r>
      <w:r>
        <w:instrText xml:space="preserve">] </w:instrText>
      </w:r>
      <w:r>
        <w:fldChar w:fldCharType="end"/>
      </w:r>
      <w:bookmarkEnd w:id="75"/>
      <w:bookmarkEnd w:id="76"/>
      <w:bookmarkEnd w:id="77"/>
      <w:bookmarkEnd w:id="78"/>
      <w:bookmarkEnd w:id="79"/>
    </w:p>
    <w:p w14:paraId="5CC65F89" w14:textId="77777777" w:rsidR="00F405B1" w:rsidRDefault="00E8409E">
      <w:pPr>
        <w:pStyle w:val="2"/>
      </w:pPr>
      <w:bookmarkStart w:id="80" w:name="_Toc164196857"/>
      <w:bookmarkStart w:id="81" w:name="_Toc188851683"/>
      <w:bookmarkStart w:id="82" w:name="_Toc188851599"/>
      <w:bookmarkStart w:id="83" w:name="_Toc188852316"/>
      <w:bookmarkStart w:id="84" w:name="_Toc188851829"/>
      <w:r>
        <w:rPr>
          <w:rFonts w:hint="eastAsia"/>
        </w:rPr>
        <w:t xml:space="preserve">3.1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80"/>
      <w:bookmarkEnd w:id="81"/>
      <w:bookmarkEnd w:id="82"/>
      <w:bookmarkEnd w:id="83"/>
      <w:bookmarkEnd w:id="84"/>
    </w:p>
    <w:p w14:paraId="414BF0AC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95CD186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18DECFC2" w14:textId="77777777" w:rsidR="00F405B1" w:rsidRDefault="00E8409E">
      <w:pPr>
        <w:pStyle w:val="affa"/>
      </w:pPr>
      <w:r>
        <w:rPr>
          <w:rFonts w:hint="eastAsia"/>
        </w:rPr>
        <w:t>模板的使用方法：</w:t>
      </w:r>
    </w:p>
    <w:p w14:paraId="36D5034B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24EC2878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12D93D5E" w14:textId="77777777" w:rsidR="00F405B1" w:rsidRDefault="00E8409E">
      <w:pPr>
        <w:pStyle w:val="3"/>
      </w:pPr>
      <w:bookmarkStart w:id="85" w:name="_Toc164196858"/>
      <w:bookmarkStart w:id="86" w:name="_Toc188851684"/>
      <w:bookmarkStart w:id="87" w:name="_Toc188851600"/>
      <w:bookmarkStart w:id="88" w:name="_Toc188851830"/>
      <w:bookmarkStart w:id="89" w:name="_Toc188852317"/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85"/>
      <w:bookmarkEnd w:id="86"/>
      <w:bookmarkEnd w:id="87"/>
      <w:bookmarkEnd w:id="88"/>
      <w:bookmarkEnd w:id="89"/>
    </w:p>
    <w:p w14:paraId="3313F459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F91D2D3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以下是说明文字和插图示例，正式成文后请删除。</w:t>
      </w:r>
    </w:p>
    <w:p w14:paraId="3851AFFC" w14:textId="77777777" w:rsidR="00F405B1" w:rsidRDefault="00E8409E">
      <w:pPr>
        <w:pStyle w:val="affa"/>
      </w:pPr>
      <w:r>
        <w:rPr>
          <w:rFonts w:hint="eastAsia"/>
        </w:rPr>
        <w:t>插图的标示和引用方法请参见毕业论文（设计）模板</w:t>
      </w:r>
      <w:r>
        <w:rPr>
          <w:rFonts w:hint="eastAsia"/>
        </w:rPr>
        <w:t>1.1.1</w:t>
      </w:r>
      <w:r>
        <w:rPr>
          <w:rFonts w:hint="eastAsia"/>
        </w:rPr>
        <w:t>。</w:t>
      </w:r>
    </w:p>
    <w:p w14:paraId="30D92D64" w14:textId="77777777" w:rsidR="00F405B1" w:rsidRDefault="00E8409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630F10" wp14:editId="0745904C">
                <wp:simplePos x="0" y="0"/>
                <wp:positionH relativeFrom="column">
                  <wp:posOffset>3963035</wp:posOffset>
                </wp:positionH>
                <wp:positionV relativeFrom="paragraph">
                  <wp:posOffset>1767205</wp:posOffset>
                </wp:positionV>
                <wp:extent cx="2482850" cy="862330"/>
                <wp:effectExtent l="443865" t="4445" r="6985" b="104775"/>
                <wp:wrapNone/>
                <wp:docPr id="73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6AA4C45" w14:textId="77777777" w:rsidR="00AD0DE7" w:rsidRDefault="00AD0DE7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插图标示字体为黑体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号，第三章的插图编号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3.1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2……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表格、公式编号规则类似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E3CD84B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标题与图应保持在同一页，避免跨页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30F10" id="_x0000_s1070" type="#_x0000_t62" style="position:absolute;left:0;text-align:left;margin-left:312.05pt;margin-top:139.15pt;width:195.5pt;height:67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" adj="-3656,23446" fillcolor="#cff">
                <v:textbox>
                  <w:txbxContent>
                    <w:p w14:paraId="56AA4C45" w14:textId="77777777" w:rsidR="00AD0DE7" w:rsidRDefault="00AD0DE7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插图标示字体为黑体</w:t>
                      </w:r>
                      <w:r>
                        <w:rPr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号，第三章的插图编号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3.1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3.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2……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3.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3.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3.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12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等等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表格、公式编号规则类似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</w:p>
                    <w:p w14:paraId="5E3CD84B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标题与图应保持在同一页，避免跨页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12BD5FA2" wp14:editId="060A8589">
                <wp:extent cx="5257800" cy="2674620"/>
                <wp:effectExtent l="0" t="0" r="0" b="0"/>
                <wp:docPr id="40" name="画布 2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3" name="矩形 291"/>
                        <wps:cNvSpPr/>
                        <wps:spPr>
                          <a:xfrm>
                            <a:off x="1371600" y="198120"/>
                            <a:ext cx="9144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9BF966A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4" name="矩形 292"/>
                        <wps:cNvSpPr/>
                        <wps:spPr>
                          <a:xfrm>
                            <a:off x="2971800" y="19812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E8D031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5" name="矩形 293"/>
                        <wps:cNvSpPr/>
                        <wps:spPr>
                          <a:xfrm>
                            <a:off x="2057400" y="118872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F19A261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6" name="矩形 294"/>
                        <wps:cNvSpPr/>
                        <wps:spPr>
                          <a:xfrm>
                            <a:off x="2057400" y="2080260"/>
                            <a:ext cx="11430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AFEB379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7" name="直线 295"/>
                        <wps:cNvCnPr/>
                        <wps:spPr>
                          <a:xfrm>
                            <a:off x="18288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" name="直线 296"/>
                        <wps:cNvCnPr/>
                        <wps:spPr>
                          <a:xfrm flipH="1">
                            <a:off x="27432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" name="直线 297"/>
                        <wps:cNvCnPr/>
                        <wps:spPr>
                          <a:xfrm>
                            <a:off x="2628900" y="1485900"/>
                            <a:ext cx="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2BD5FA2" id="画布 289" o:spid="_x0000_s1071" editas="canvas" style="width:414pt;height:210.6pt;mso-position-horizontal-relative:char;mso-position-vertical-relative:line" coordsize="52578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">
                <v:shape id="_x0000_s1072" type="#_x0000_t75" style="position:absolute;width:52578;height:26746;visibility:visible;mso-wrap-style:square">
                  <v:fill o:detectmouseclick="t"/>
                  <v:path o:connecttype="none"/>
                </v:shape>
                <v:rect id="矩形 291" o:spid="_x0000_s1073" style="position:absolute;left:13716;top:1981;width:914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">
                  <v:textbox>
                    <w:txbxContent>
                      <w:p w14:paraId="19BF966A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矩形 292" o:spid="_x0000_s1074" style="position:absolute;left:29718;top:1981;width:1028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f9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CuIRf9wgAAANsAAAAPAAAA&#10;AAAAAAAAAAAAAAcCAABkcnMvZG93bnJldi54bWxQSwUGAAAAAAMAAwC3AAAA9gIAAAAA&#10;">
                  <v:textbox>
                    <w:txbxContent>
                      <w:p w14:paraId="46E8D031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矩形 293" o:spid="_x0000_s1075" style="position:absolute;left:20574;top:11887;width:1143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bJmwgAAANsAAAAPAAAAZHJzL2Rvd25yZXYueG1sRI9Bi8Iw&#10;FITvgv8hPMGbpior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DBbbJmwgAAANsAAAAPAAAA&#10;AAAAAAAAAAAAAAcCAABkcnMvZG93bnJldi54bWxQSwUGAAAAAAMAAwC3AAAA9gIAAAAA&#10;">
                  <v:textbox>
                    <w:txbxContent>
                      <w:p w14:paraId="2F19A261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矩形 294" o:spid="_x0000_s1076" style="position:absolute;left:20574;top:20802;width:1143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">
                  <v:textbox>
                    <w:txbxContent>
                      <w:p w14:paraId="4AFEB379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line id="直线 295" o:spid="_x0000_s1077" style="position:absolute;visibility:visible;mso-wrap-style:square" from="18288,4953" to="25146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woxAAAANsAAAAPAAAAZHJzL2Rvd25yZXYueG1sRI9BawIx&#10;FITvhf6H8AreatYW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PblzCjEAAAA2wAAAA8A&#10;AAAAAAAAAAAAAAAABwIAAGRycy9kb3ducmV2LnhtbFBLBQYAAAAAAwADALcAAAD4AgAAAAA=&#10;">
                  <v:stroke endarrow="block"/>
                </v:line>
                <v:line id="直线 296" o:spid="_x0000_s1078" style="position:absolute;flip:x;visibility:visible;mso-wrap-style:square" from="27432,4953" to="34290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NgU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Jl9RcFgF1dAQAA//8DAFBLAQItABQABgAIAAAAIQDb4fbL7gAAAIUBAAATAAAAAAAAAAAA&#10;AAAAAAAAAABbQ29udGVudF9UeXBlc10ueG1sUEsBAi0AFAAGAAgAAAAhAFr0LFu/AAAAFQEAAAsA&#10;AAAAAAAAAAAAAAAAHwEAAF9yZWxzLy5yZWxzUEsBAi0AFAAGAAgAAAAhAArc2BTEAAAA2wAAAA8A&#10;AAAAAAAAAAAAAAAABwIAAGRycy9kb3ducmV2LnhtbFBLBQYAAAAAAwADALcAAAD4AgAAAAA=&#10;">
                  <v:stroke endarrow="block"/>
                </v:line>
                <v:line id="直线 297" o:spid="_x0000_s1079" style="position:absolute;visibility:visible;mso-wrap-style:square" from="26289,14859" to="26289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3B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Og2/cHEAAAA2w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14:paraId="16AF1CD0" w14:textId="77777777" w:rsidR="00F405B1" w:rsidRDefault="00E8409E">
      <w:pPr>
        <w:pStyle w:val="afe"/>
      </w:pPr>
      <w:bookmarkStart w:id="90" w:name="_Toc164196911"/>
      <w:r>
        <w:rPr>
          <w:rFonts w:hint="eastAsia"/>
        </w:rPr>
        <w:t>图</w:t>
      </w:r>
      <w:r>
        <w:rPr>
          <w:rFonts w:hint="eastAsia"/>
        </w:rPr>
        <w:t xml:space="preserve">3.1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90"/>
    </w:p>
    <w:p w14:paraId="56F115FA" w14:textId="77777777" w:rsidR="00F405B1" w:rsidRDefault="00E8409E">
      <w:pPr>
        <w:pStyle w:val="affa"/>
        <w:rPr>
          <w:highlight w:val="cyan"/>
        </w:rPr>
      </w:pPr>
      <w:r>
        <w:rPr>
          <w:rFonts w:hint="eastAsia"/>
          <w:highlight w:val="cyan"/>
        </w:rPr>
        <w:t>如果需要更多的插图，请先粘贴插图示例的图编号和图标题，再修改图编号</w:t>
      </w:r>
      <w:r>
        <w:rPr>
          <w:rFonts w:hint="eastAsia"/>
          <w:highlight w:val="cyan"/>
        </w:rPr>
        <w:lastRenderedPageBreak/>
        <w:t>和图标题的内容，不要改动其他格式。</w:t>
      </w:r>
    </w:p>
    <w:p w14:paraId="79E4FD6B" w14:textId="77777777" w:rsidR="00F405B1" w:rsidRDefault="00E8409E">
      <w:pPr>
        <w:pStyle w:val="3"/>
      </w:pPr>
      <w:bookmarkStart w:id="91" w:name="_Toc164196859"/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91"/>
    </w:p>
    <w:p w14:paraId="60DAFDC3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4C460079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以下是说明文字和表格示例，正式成文后请删除。</w:t>
      </w:r>
    </w:p>
    <w:p w14:paraId="348D0B9B" w14:textId="77777777" w:rsidR="00F405B1" w:rsidRDefault="00E8409E">
      <w:pPr>
        <w:pStyle w:val="affa"/>
      </w:pPr>
      <w:r>
        <w:rPr>
          <w:rFonts w:hint="eastAsia"/>
        </w:rPr>
        <w:t>表格的标示和引用方法请参见毕业论文（设计）模板</w:t>
      </w:r>
      <w:r>
        <w:rPr>
          <w:rFonts w:hint="eastAsia"/>
        </w:rPr>
        <w:t>1.1.2</w:t>
      </w:r>
      <w:r>
        <w:rPr>
          <w:rFonts w:hint="eastAsia"/>
        </w:rPr>
        <w:t>。</w:t>
      </w:r>
    </w:p>
    <w:p w14:paraId="2203177F" w14:textId="77777777" w:rsidR="00F405B1" w:rsidRDefault="00E8409E">
      <w:pPr>
        <w:pStyle w:val="afd"/>
      </w:pPr>
      <w:bookmarkStart w:id="92" w:name="_Toc188858773"/>
      <w:bookmarkStart w:id="93" w:name="_Toc190865958"/>
      <w:bookmarkStart w:id="94" w:name="_Toc188857113"/>
      <w:bookmarkStart w:id="95" w:name="_Toc164196904"/>
      <w:r>
        <w:rPr>
          <w:rFonts w:hint="eastAsia"/>
        </w:rPr>
        <w:t>表</w:t>
      </w:r>
      <w:r>
        <w:rPr>
          <w:rFonts w:hint="eastAsia"/>
        </w:rPr>
        <w:t xml:space="preserve">3.1 </w:t>
      </w:r>
      <w:bookmarkEnd w:id="92"/>
      <w:bookmarkEnd w:id="93"/>
      <w:bookmarkEnd w:id="94"/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单击此处添加表标题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95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2806"/>
        <w:gridCol w:w="2813"/>
      </w:tblGrid>
      <w:tr w:rsidR="00F405B1" w14:paraId="29BEE5FF" w14:textId="77777777">
        <w:trPr>
          <w:jc w:val="center"/>
        </w:trPr>
        <w:tc>
          <w:tcPr>
            <w:tcW w:w="1809" w:type="dxa"/>
            <w:vAlign w:val="center"/>
          </w:tcPr>
          <w:p w14:paraId="6BA922F9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1</w:t>
            </w:r>
          </w:p>
        </w:tc>
        <w:tc>
          <w:tcPr>
            <w:tcW w:w="2806" w:type="dxa"/>
            <w:vAlign w:val="center"/>
          </w:tcPr>
          <w:p w14:paraId="52AFA15E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</w:p>
        </w:tc>
        <w:tc>
          <w:tcPr>
            <w:tcW w:w="2813" w:type="dxa"/>
            <w:vAlign w:val="center"/>
          </w:tcPr>
          <w:p w14:paraId="36CE772E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  <w:tr w:rsidR="00F405B1" w14:paraId="79CA3280" w14:textId="77777777">
        <w:trPr>
          <w:jc w:val="center"/>
        </w:trPr>
        <w:tc>
          <w:tcPr>
            <w:tcW w:w="1809" w:type="dxa"/>
            <w:vAlign w:val="center"/>
          </w:tcPr>
          <w:p w14:paraId="1B8A29A7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2</w:t>
            </w:r>
          </w:p>
        </w:tc>
        <w:tc>
          <w:tcPr>
            <w:tcW w:w="2806" w:type="dxa"/>
            <w:vAlign w:val="center"/>
          </w:tcPr>
          <w:p w14:paraId="1E6CA01F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  <w:r>
              <w:rPr>
                <w:rFonts w:hint="eastAsia"/>
              </w:rPr>
              <w:t>（重复）</w:t>
            </w:r>
          </w:p>
        </w:tc>
        <w:tc>
          <w:tcPr>
            <w:tcW w:w="2813" w:type="dxa"/>
            <w:vAlign w:val="center"/>
          </w:tcPr>
          <w:p w14:paraId="48477E6F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</w:tbl>
    <w:p w14:paraId="5D0051F5" w14:textId="77777777" w:rsidR="00F405B1" w:rsidRDefault="00E8409E">
      <w:pPr>
        <w:pStyle w:val="affa"/>
        <w:rPr>
          <w:highlight w:val="cyan"/>
        </w:rPr>
      </w:pPr>
      <w:r>
        <w:rPr>
          <w:rFonts w:hint="eastAsia"/>
          <w:highlight w:val="cyan"/>
        </w:rPr>
        <w:t>如果需要添加更多的表格，请先粘贴表格示例的表编号和表标题，再修改表编号和表标题的内容，不要改动其他格式。</w:t>
      </w:r>
    </w:p>
    <w:p w14:paraId="70550EC6" w14:textId="77777777" w:rsidR="00F405B1" w:rsidRDefault="00E8409E">
      <w:pPr>
        <w:pStyle w:val="3"/>
      </w:pPr>
      <w:bookmarkStart w:id="96" w:name="_Toc164196860"/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3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96"/>
    </w:p>
    <w:p w14:paraId="0A24BBEB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E49CEC2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以下是说明文字和公式示例，正式成文后请删除。</w:t>
      </w:r>
    </w:p>
    <w:p w14:paraId="308DBEA5" w14:textId="77777777" w:rsidR="00F405B1" w:rsidRDefault="00E8409E">
      <w:pPr>
        <w:pStyle w:val="affa"/>
      </w:pPr>
      <w:r>
        <w:rPr>
          <w:rFonts w:hint="eastAsia"/>
        </w:rPr>
        <w:t>公式的标示和引用方法请参见毕业论文（设计）模板</w:t>
      </w:r>
      <w:r>
        <w:rPr>
          <w:rFonts w:hint="eastAsia"/>
        </w:rPr>
        <w:t>1.1.</w:t>
      </w:r>
      <w:r>
        <w:t>3</w:t>
      </w:r>
      <w:r>
        <w:rPr>
          <w:rFonts w:hint="eastAsia"/>
        </w:rPr>
        <w:t>。</w:t>
      </w:r>
    </w:p>
    <w:bookmarkStart w:id="97" w:name="_Toc188851601"/>
    <w:bookmarkStart w:id="98" w:name="_Toc188851685"/>
    <w:bookmarkStart w:id="99" w:name="_Toc188852318"/>
    <w:bookmarkStart w:id="100" w:name="_Toc188851831"/>
    <w:p w14:paraId="48D7956F" w14:textId="77777777" w:rsidR="00F405B1" w:rsidRDefault="00E8409E">
      <w:pPr>
        <w:pStyle w:val="aff9"/>
      </w:pPr>
      <w:r>
        <w:rPr>
          <w:position w:val="-58"/>
        </w:rPr>
        <w:object w:dxaOrig="3640" w:dyaOrig="1260" w14:anchorId="5CB19306">
          <v:shape id="_x0000_i1027" type="#_x0000_t75" style="width:182.25pt;height:63pt" o:ole="">
            <v:imagedata r:id="rId22" o:title=""/>
          </v:shape>
          <o:OLEObject Type="Embed" ProgID="Equation.DSMT4" ShapeID="_x0000_i1027" DrawAspect="Content" ObjectID="_1820124844" r:id="rId28"/>
        </w:objec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3.1</w:t>
      </w:r>
      <w:r>
        <w:rPr>
          <w:rFonts w:hint="eastAsia"/>
        </w:rPr>
        <w:t>）</w:t>
      </w:r>
    </w:p>
    <w:p w14:paraId="118CA6D5" w14:textId="77777777" w:rsidR="00F405B1" w:rsidRDefault="00E8409E">
      <w:pPr>
        <w:pStyle w:val="2"/>
      </w:pPr>
      <w:bookmarkStart w:id="101" w:name="_Toc164196861"/>
      <w:r>
        <w:rPr>
          <w:rFonts w:hint="eastAsia"/>
        </w:rPr>
        <w:t xml:space="preserve">3.2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97"/>
      <w:bookmarkEnd w:id="98"/>
      <w:bookmarkEnd w:id="99"/>
      <w:bookmarkEnd w:id="100"/>
      <w:bookmarkEnd w:id="101"/>
    </w:p>
    <w:p w14:paraId="5BE8F53F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31550C0" w14:textId="77777777" w:rsidR="00F405B1" w:rsidRDefault="00E8409E">
      <w:pPr>
        <w:pStyle w:val="3"/>
      </w:pPr>
      <w:bookmarkStart w:id="102" w:name="_Toc188852319"/>
      <w:bookmarkStart w:id="103" w:name="_Toc164196862"/>
      <w:bookmarkStart w:id="104" w:name="_Toc188851686"/>
      <w:bookmarkStart w:id="105" w:name="_Toc188851602"/>
      <w:bookmarkStart w:id="106" w:name="_Toc188851832"/>
      <w:r>
        <w:rPr>
          <w:rFonts w:hint="eastAsia"/>
        </w:rPr>
        <w:t xml:space="preserve">3.2.1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02"/>
      <w:bookmarkEnd w:id="103"/>
      <w:bookmarkEnd w:id="104"/>
      <w:bookmarkEnd w:id="105"/>
      <w:bookmarkEnd w:id="106"/>
    </w:p>
    <w:p w14:paraId="33C78794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08A90A97" w14:textId="77777777" w:rsidR="00F405B1" w:rsidRDefault="00E8409E">
      <w:pPr>
        <w:pStyle w:val="3"/>
      </w:pPr>
      <w:bookmarkStart w:id="107" w:name="_Toc164196863"/>
      <w:r>
        <w:rPr>
          <w:rFonts w:hint="eastAsia"/>
        </w:rPr>
        <w:lastRenderedPageBreak/>
        <w:t xml:space="preserve">3.2.2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07"/>
    </w:p>
    <w:p w14:paraId="580803D1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46875546" w14:textId="77777777" w:rsidR="00F405B1" w:rsidRDefault="00F405B1">
      <w:pPr>
        <w:pStyle w:val="affa"/>
        <w:sectPr w:rsidR="00F405B1">
          <w:pgSz w:w="11906" w:h="16838"/>
          <w:pgMar w:top="1418" w:right="1701" w:bottom="1701" w:left="1701" w:header="851" w:footer="992" w:gutter="0"/>
          <w:cols w:space="720"/>
          <w:docGrid w:linePitch="312"/>
        </w:sectPr>
      </w:pPr>
    </w:p>
    <w:p w14:paraId="50DF2AEE" w14:textId="77777777" w:rsidR="00F405B1" w:rsidRDefault="00E8409E">
      <w:pPr>
        <w:pStyle w:val="1"/>
      </w:pPr>
      <w:bookmarkStart w:id="108" w:name="_Toc188852320"/>
      <w:bookmarkStart w:id="109" w:name="_Toc164196864"/>
      <w:bookmarkStart w:id="110" w:name="_Toc188851833"/>
      <w:bookmarkStart w:id="111" w:name="_Toc188851687"/>
      <w:bookmarkStart w:id="112" w:name="_Toc188851603"/>
      <w:r>
        <w:rPr>
          <w:rFonts w:hint="eastAsia"/>
        </w:rPr>
        <w:lastRenderedPageBreak/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单击此处添加章标题</w:instrText>
      </w:r>
      <w:r>
        <w:instrText xml:space="preserve">] </w:instrText>
      </w:r>
      <w:r>
        <w:fldChar w:fldCharType="end"/>
      </w:r>
      <w:bookmarkEnd w:id="108"/>
      <w:bookmarkEnd w:id="109"/>
      <w:bookmarkEnd w:id="110"/>
      <w:bookmarkEnd w:id="111"/>
      <w:bookmarkEnd w:id="112"/>
    </w:p>
    <w:p w14:paraId="1C7ED7C3" w14:textId="77777777" w:rsidR="00F405B1" w:rsidRDefault="00E8409E">
      <w:pPr>
        <w:pStyle w:val="2"/>
      </w:pPr>
      <w:bookmarkStart w:id="113" w:name="_Toc164196865"/>
      <w:bookmarkStart w:id="114" w:name="_Toc188851688"/>
      <w:bookmarkStart w:id="115" w:name="_Toc188851604"/>
      <w:bookmarkStart w:id="116" w:name="_Toc188851834"/>
      <w:bookmarkStart w:id="117" w:name="_Toc188852321"/>
      <w:r>
        <w:rPr>
          <w:rFonts w:hint="eastAsia"/>
        </w:rPr>
        <w:t xml:space="preserve">4.1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113"/>
    </w:p>
    <w:p w14:paraId="49280B83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204E78DC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7D7F4258" w14:textId="77777777" w:rsidR="00F405B1" w:rsidRDefault="00E8409E">
      <w:pPr>
        <w:pStyle w:val="affa"/>
      </w:pPr>
      <w:r>
        <w:rPr>
          <w:rFonts w:hint="eastAsia"/>
        </w:rPr>
        <w:t>模板的使用方法：</w:t>
      </w:r>
    </w:p>
    <w:p w14:paraId="1621338A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12C2FB7E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5D36D9C1" w14:textId="77777777" w:rsidR="00F405B1" w:rsidRDefault="00E8409E">
      <w:pPr>
        <w:pStyle w:val="3"/>
      </w:pPr>
      <w:bookmarkStart w:id="118" w:name="_Toc164196866"/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18"/>
    </w:p>
    <w:p w14:paraId="1C4C97CF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416899BF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以下是说明文字和插图示例，正式成文后请删除。</w:t>
      </w:r>
    </w:p>
    <w:p w14:paraId="64DEFB0B" w14:textId="77777777" w:rsidR="00F405B1" w:rsidRDefault="00E8409E">
      <w:pPr>
        <w:pStyle w:val="affa"/>
      </w:pPr>
      <w:r>
        <w:rPr>
          <w:rFonts w:hint="eastAsia"/>
        </w:rPr>
        <w:t>插图的标示和引用方法请参见毕业论文（设计）模板</w:t>
      </w:r>
      <w:r>
        <w:rPr>
          <w:rFonts w:hint="eastAsia"/>
        </w:rPr>
        <w:t>1.1.1</w:t>
      </w:r>
      <w:r>
        <w:rPr>
          <w:rFonts w:hint="eastAsia"/>
        </w:rPr>
        <w:t>。</w:t>
      </w:r>
    </w:p>
    <w:p w14:paraId="5951B9D9" w14:textId="77777777" w:rsidR="00F405B1" w:rsidRDefault="00E8409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6242DB" wp14:editId="0BAB9C7C">
                <wp:simplePos x="0" y="0"/>
                <wp:positionH relativeFrom="column">
                  <wp:posOffset>3753485</wp:posOffset>
                </wp:positionH>
                <wp:positionV relativeFrom="paragraph">
                  <wp:posOffset>1862455</wp:posOffset>
                </wp:positionV>
                <wp:extent cx="2482850" cy="862330"/>
                <wp:effectExtent l="443865" t="4445" r="6985" b="104775"/>
                <wp:wrapNone/>
                <wp:docPr id="76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59CB722" w14:textId="77777777" w:rsidR="00AD0DE7" w:rsidRDefault="00AD0DE7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插图标示字体为黑体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号，第四章的插图编号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4.1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2……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表格、公式编号规则类似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82A4879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标题与图应保持在同一页，避免跨页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242DB" id="_x0000_s1080" type="#_x0000_t62" style="position:absolute;left:0;text-align:left;margin-left:295.55pt;margin-top:146.65pt;width:195.5pt;height:67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" adj="-3656,23446" fillcolor="#cff">
                <v:textbox>
                  <w:txbxContent>
                    <w:p w14:paraId="059CB722" w14:textId="77777777" w:rsidR="00AD0DE7" w:rsidRDefault="00AD0DE7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插图标示字体为黑体</w:t>
                      </w:r>
                      <w:r>
                        <w:rPr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号，第四章的插图编号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4.1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4.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2……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4.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4.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4.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12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等等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表格、公式编号规则类似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</w:p>
                    <w:p w14:paraId="682A4879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标题与图应保持在同一页，避免跨页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519EFB1E" wp14:editId="5B147EF8">
                <wp:extent cx="5257800" cy="2674620"/>
                <wp:effectExtent l="0" t="0" r="0" b="0"/>
                <wp:docPr id="32" name="画布 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5" name="矩形 372"/>
                        <wps:cNvSpPr/>
                        <wps:spPr>
                          <a:xfrm>
                            <a:off x="1371600" y="198120"/>
                            <a:ext cx="9144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B89C6EC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6" name="矩形 373"/>
                        <wps:cNvSpPr/>
                        <wps:spPr>
                          <a:xfrm>
                            <a:off x="2971800" y="19812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3A9EFE4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7" name="矩形 374"/>
                        <wps:cNvSpPr/>
                        <wps:spPr>
                          <a:xfrm>
                            <a:off x="2057400" y="118872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16F9639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8" name="矩形 375"/>
                        <wps:cNvSpPr/>
                        <wps:spPr>
                          <a:xfrm>
                            <a:off x="2057400" y="2080260"/>
                            <a:ext cx="11430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3603F83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9" name="直线 376"/>
                        <wps:cNvCnPr/>
                        <wps:spPr>
                          <a:xfrm>
                            <a:off x="18288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" name="直线 377"/>
                        <wps:cNvCnPr/>
                        <wps:spPr>
                          <a:xfrm flipH="1">
                            <a:off x="27432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" name="直线 378"/>
                        <wps:cNvCnPr/>
                        <wps:spPr>
                          <a:xfrm>
                            <a:off x="2628900" y="1485900"/>
                            <a:ext cx="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19EFB1E" id="画布 370" o:spid="_x0000_s1081" editas="canvas" style="width:414pt;height:210.6pt;mso-position-horizontal-relative:char;mso-position-vertical-relative:line" coordsize="52578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">
                <v:shape id="_x0000_s1082" type="#_x0000_t75" style="position:absolute;width:52578;height:26746;visibility:visible;mso-wrap-style:square">
                  <v:fill o:detectmouseclick="t"/>
                  <v:path o:connecttype="none"/>
                </v:shape>
                <v:rect id="矩形 372" o:spid="_x0000_s1083" style="position:absolute;left:13716;top:1981;width:914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>
                  <v:textbox>
                    <w:txbxContent>
                      <w:p w14:paraId="4B89C6EC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矩形 373" o:spid="_x0000_s1084" style="position:absolute;left:29718;top:1981;width:1028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rM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">
                  <v:textbox>
                    <w:txbxContent>
                      <w:p w14:paraId="63A9EFE4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矩形 374" o:spid="_x0000_s1085" style="position:absolute;left:20574;top:11887;width:1143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">
                  <v:textbox>
                    <w:txbxContent>
                      <w:p w14:paraId="016F9639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矩形 375" o:spid="_x0000_s1086" style="position:absolute;left:20574;top:20802;width:1143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sl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">
                  <v:textbox>
                    <w:txbxContent>
                      <w:p w14:paraId="03603F83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line id="直线 376" o:spid="_x0000_s1087" style="position:absolute;visibility:visible;mso-wrap-style:square" from="18288,4953" to="25146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2sc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rBPIffL+kHyM0PAAAA//8DAFBLAQItABQABgAIAAAAIQDb4fbL7gAAAIUBAAATAAAAAAAAAAAA&#10;AAAAAAAAAABbQ29udGVudF9UeXBlc10ueG1sUEsBAi0AFAAGAAgAAAAhAFr0LFu/AAAAFQEAAAsA&#10;AAAAAAAAAAAAAAAAHwEAAF9yZWxzLy5yZWxzUEsBAi0AFAAGAAgAAAAhAG3vaxzEAAAA2wAAAA8A&#10;AAAAAAAAAAAAAAAABwIAAGRycy9kb3ducmV2LnhtbFBLBQYAAAAAAwADALcAAAD4AgAAAAA=&#10;">
                  <v:stroke endarrow="block"/>
                </v:line>
                <v:line id="直线 377" o:spid="_x0000_s1088" style="position:absolute;flip:x;visibility:visible;mso-wrap-style:square" from="27432,4953" to="34290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tQS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Lt9RcFgF1dAQAA//8DAFBLAQItABQABgAIAAAAIQDb4fbL7gAAAIUBAAATAAAAAAAAAAAA&#10;AAAAAAAAAABbQ29udGVudF9UeXBlc10ueG1sUEsBAi0AFAAGAAgAAAAhAFr0LFu/AAAAFQEAAAsA&#10;AAAAAAAAAAAAAAAAHwEAAF9yZWxzLy5yZWxzUEsBAi0AFAAGAAgAAAAhAPSq1BLEAAAA2wAAAA8A&#10;AAAAAAAAAAAAAAAABwIAAGRycy9kb3ducmV2LnhtbFBLBQYAAAAAAwADALcAAAD4AgAAAAA=&#10;">
                  <v:stroke endarrow="block"/>
                </v:line>
                <v:line id="直线 378" o:spid="_x0000_s1089" style="position:absolute;visibility:visible;mso-wrap-style:square" from="26289,14859" to="26289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HHxAAAANsAAAAPAAAAZHJzL2Rvd25yZXYueG1sRI9BawIx&#10;FITvBf9DeEJvNbsK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BZA8cfEAAAA2w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14:paraId="2F53A668" w14:textId="77777777" w:rsidR="00F405B1" w:rsidRDefault="00E8409E">
      <w:pPr>
        <w:pStyle w:val="afe"/>
      </w:pPr>
      <w:bookmarkStart w:id="119" w:name="_Toc164196912"/>
      <w:r>
        <w:rPr>
          <w:rFonts w:hint="eastAsia"/>
        </w:rPr>
        <w:t>图</w:t>
      </w:r>
      <w:r>
        <w:rPr>
          <w:rFonts w:hint="eastAsia"/>
        </w:rPr>
        <w:t xml:space="preserve">4.1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119"/>
    </w:p>
    <w:p w14:paraId="37239ED3" w14:textId="77777777" w:rsidR="00F405B1" w:rsidRDefault="00E8409E">
      <w:pPr>
        <w:pStyle w:val="affa"/>
        <w:rPr>
          <w:highlight w:val="cyan"/>
        </w:rPr>
      </w:pPr>
      <w:r>
        <w:rPr>
          <w:rFonts w:hint="eastAsia"/>
          <w:highlight w:val="cyan"/>
        </w:rPr>
        <w:t>如果需要更多的插图，请先粘贴插图示例的图编号和图标题，再修改图编号</w:t>
      </w:r>
      <w:r>
        <w:rPr>
          <w:rFonts w:hint="eastAsia"/>
          <w:highlight w:val="cyan"/>
        </w:rPr>
        <w:lastRenderedPageBreak/>
        <w:t>和图标题的内容，不要改动其他格式。</w:t>
      </w:r>
    </w:p>
    <w:p w14:paraId="6C90E396" w14:textId="77777777" w:rsidR="00F405B1" w:rsidRDefault="00E8409E">
      <w:pPr>
        <w:pStyle w:val="3"/>
      </w:pPr>
      <w:bookmarkStart w:id="120" w:name="_Toc164196867"/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20"/>
    </w:p>
    <w:p w14:paraId="0D77D0A8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488C6485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以下是说明文字和表格示例，正式成文后请删除。</w:t>
      </w:r>
    </w:p>
    <w:p w14:paraId="4CF91197" w14:textId="77777777" w:rsidR="00F405B1" w:rsidRDefault="00E8409E">
      <w:pPr>
        <w:pStyle w:val="affa"/>
      </w:pPr>
      <w:r>
        <w:rPr>
          <w:rFonts w:hint="eastAsia"/>
        </w:rPr>
        <w:t>表格的标示和引用方法请参见毕业论文（设计）模板</w:t>
      </w:r>
      <w:r>
        <w:rPr>
          <w:rFonts w:hint="eastAsia"/>
        </w:rPr>
        <w:t>1.1.2</w:t>
      </w:r>
      <w:r>
        <w:rPr>
          <w:rFonts w:hint="eastAsia"/>
        </w:rPr>
        <w:t>。</w:t>
      </w:r>
    </w:p>
    <w:p w14:paraId="0A24AE71" w14:textId="77777777" w:rsidR="00F405B1" w:rsidRDefault="00E8409E">
      <w:pPr>
        <w:pStyle w:val="afd"/>
      </w:pPr>
      <w:bookmarkStart w:id="121" w:name="_Toc164196905"/>
      <w:r>
        <w:rPr>
          <w:rFonts w:hint="eastAsia"/>
        </w:rPr>
        <w:t>表</w:t>
      </w:r>
      <w:r>
        <w:rPr>
          <w:rFonts w:hint="eastAsia"/>
        </w:rPr>
        <w:t xml:space="preserve">4.1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单击此处添加表标题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121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2806"/>
        <w:gridCol w:w="2813"/>
      </w:tblGrid>
      <w:tr w:rsidR="00F405B1" w14:paraId="7B858C39" w14:textId="77777777">
        <w:trPr>
          <w:jc w:val="center"/>
        </w:trPr>
        <w:tc>
          <w:tcPr>
            <w:tcW w:w="1809" w:type="dxa"/>
            <w:vAlign w:val="center"/>
          </w:tcPr>
          <w:p w14:paraId="3C44DDB2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1</w:t>
            </w:r>
          </w:p>
        </w:tc>
        <w:tc>
          <w:tcPr>
            <w:tcW w:w="2806" w:type="dxa"/>
            <w:vAlign w:val="center"/>
          </w:tcPr>
          <w:p w14:paraId="38F9DBCB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</w:p>
        </w:tc>
        <w:tc>
          <w:tcPr>
            <w:tcW w:w="2813" w:type="dxa"/>
            <w:vAlign w:val="center"/>
          </w:tcPr>
          <w:p w14:paraId="6471C453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  <w:tr w:rsidR="00F405B1" w14:paraId="2821352D" w14:textId="77777777">
        <w:trPr>
          <w:jc w:val="center"/>
        </w:trPr>
        <w:tc>
          <w:tcPr>
            <w:tcW w:w="1809" w:type="dxa"/>
            <w:vAlign w:val="center"/>
          </w:tcPr>
          <w:p w14:paraId="4D61725F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2</w:t>
            </w:r>
          </w:p>
        </w:tc>
        <w:tc>
          <w:tcPr>
            <w:tcW w:w="2806" w:type="dxa"/>
            <w:vAlign w:val="center"/>
          </w:tcPr>
          <w:p w14:paraId="2E6D9688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  <w:r>
              <w:rPr>
                <w:rFonts w:hint="eastAsia"/>
              </w:rPr>
              <w:t>（重复）</w:t>
            </w:r>
          </w:p>
        </w:tc>
        <w:tc>
          <w:tcPr>
            <w:tcW w:w="2813" w:type="dxa"/>
            <w:vAlign w:val="center"/>
          </w:tcPr>
          <w:p w14:paraId="3D34A816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</w:tbl>
    <w:p w14:paraId="1D01C961" w14:textId="77777777" w:rsidR="00F405B1" w:rsidRDefault="00E8409E">
      <w:pPr>
        <w:pStyle w:val="affa"/>
        <w:rPr>
          <w:highlight w:val="cyan"/>
        </w:rPr>
      </w:pPr>
      <w:bookmarkStart w:id="122" w:name="_Toc164196868"/>
      <w:r>
        <w:rPr>
          <w:rFonts w:hint="eastAsia"/>
          <w:highlight w:val="cyan"/>
        </w:rPr>
        <w:t>如果需要添加更多的表格，请先粘贴表格示例的表编号和表标题，再修改表编号和表标题的内容，不要改动其他格式。</w:t>
      </w:r>
    </w:p>
    <w:p w14:paraId="68975365" w14:textId="77777777" w:rsidR="00F405B1" w:rsidRDefault="00E8409E">
      <w:pPr>
        <w:pStyle w:val="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3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22"/>
    </w:p>
    <w:p w14:paraId="10673CA2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638DDEC1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以下是说明文字和公式示例，正式成文后请删除。</w:t>
      </w:r>
    </w:p>
    <w:p w14:paraId="54A76C07" w14:textId="77777777" w:rsidR="00F405B1" w:rsidRDefault="00E8409E">
      <w:pPr>
        <w:pStyle w:val="affa"/>
      </w:pPr>
      <w:r>
        <w:rPr>
          <w:rFonts w:hint="eastAsia"/>
        </w:rPr>
        <w:t>公式的标示和引用方法请参见毕业论文（设计）模板</w:t>
      </w:r>
      <w:r>
        <w:rPr>
          <w:rFonts w:hint="eastAsia"/>
        </w:rPr>
        <w:t>1.1.</w:t>
      </w:r>
      <w:r>
        <w:t>3</w:t>
      </w:r>
      <w:r>
        <w:rPr>
          <w:rFonts w:hint="eastAsia"/>
        </w:rPr>
        <w:t>。</w:t>
      </w:r>
    </w:p>
    <w:p w14:paraId="35E8212F" w14:textId="77777777" w:rsidR="00F405B1" w:rsidRDefault="00E8409E">
      <w:pPr>
        <w:pStyle w:val="aff9"/>
      </w:pPr>
      <w:r>
        <w:rPr>
          <w:position w:val="-58"/>
        </w:rPr>
        <w:object w:dxaOrig="3640" w:dyaOrig="1260" w14:anchorId="3C57DE77">
          <v:shape id="_x0000_i1028" type="#_x0000_t75" style="width:182.25pt;height:63pt" o:ole="">
            <v:imagedata r:id="rId22" o:title=""/>
          </v:shape>
          <o:OLEObject Type="Embed" ProgID="Equation.DSMT4" ShapeID="_x0000_i1028" DrawAspect="Content" ObjectID="_1820124845" r:id="rId29"/>
        </w:objec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4.1</w:t>
      </w:r>
      <w:r>
        <w:rPr>
          <w:rFonts w:hint="eastAsia"/>
        </w:rPr>
        <w:t>）</w:t>
      </w:r>
    </w:p>
    <w:p w14:paraId="254DDD58" w14:textId="77777777" w:rsidR="00F405B1" w:rsidRDefault="00E8409E">
      <w:pPr>
        <w:pStyle w:val="2"/>
      </w:pPr>
      <w:bookmarkStart w:id="123" w:name="_Toc164196869"/>
      <w:r>
        <w:rPr>
          <w:rFonts w:hint="eastAsia"/>
        </w:rPr>
        <w:t xml:space="preserve">4.2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123"/>
    </w:p>
    <w:p w14:paraId="37314792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78937444" w14:textId="77777777" w:rsidR="00F405B1" w:rsidRDefault="00E8409E">
      <w:pPr>
        <w:pStyle w:val="3"/>
      </w:pPr>
      <w:bookmarkStart w:id="124" w:name="_Toc164196870"/>
      <w:r>
        <w:rPr>
          <w:rFonts w:hint="eastAsia"/>
        </w:rPr>
        <w:t xml:space="preserve">4.2.1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24"/>
    </w:p>
    <w:p w14:paraId="4BE058CD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78BB934D" w14:textId="77777777" w:rsidR="00F405B1" w:rsidRDefault="00E8409E">
      <w:pPr>
        <w:pStyle w:val="3"/>
      </w:pPr>
      <w:bookmarkStart w:id="125" w:name="_Toc164196871"/>
      <w:r>
        <w:rPr>
          <w:rFonts w:hint="eastAsia"/>
        </w:rPr>
        <w:lastRenderedPageBreak/>
        <w:t xml:space="preserve">4.2.2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25"/>
    </w:p>
    <w:p w14:paraId="4F0EE137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08E2D8B8" w14:textId="77777777" w:rsidR="00F405B1" w:rsidRDefault="00F405B1">
      <w:pPr>
        <w:pStyle w:val="affa"/>
      </w:pPr>
    </w:p>
    <w:bookmarkEnd w:id="114"/>
    <w:bookmarkEnd w:id="115"/>
    <w:bookmarkEnd w:id="116"/>
    <w:bookmarkEnd w:id="117"/>
    <w:p w14:paraId="01A0C73D" w14:textId="77777777" w:rsidR="00F405B1" w:rsidRDefault="00F405B1">
      <w:pPr>
        <w:sectPr w:rsidR="00F405B1">
          <w:pgSz w:w="11906" w:h="16838"/>
          <w:pgMar w:top="1418" w:right="1701" w:bottom="1701" w:left="1701" w:header="851" w:footer="992" w:gutter="0"/>
          <w:cols w:space="720"/>
          <w:docGrid w:linePitch="312"/>
        </w:sectPr>
      </w:pPr>
    </w:p>
    <w:p w14:paraId="10083213" w14:textId="77777777" w:rsidR="00F405B1" w:rsidRDefault="00E8409E">
      <w:pPr>
        <w:pStyle w:val="1"/>
      </w:pPr>
      <w:bookmarkStart w:id="126" w:name="_Toc188851838"/>
      <w:bookmarkStart w:id="127" w:name="_Toc188851692"/>
      <w:bookmarkStart w:id="128" w:name="_Toc188851608"/>
      <w:bookmarkStart w:id="129" w:name="_Toc164196872"/>
      <w:bookmarkStart w:id="130" w:name="_Toc188852325"/>
      <w:r>
        <w:rPr>
          <w:rFonts w:hint="eastAsia"/>
        </w:rPr>
        <w:lastRenderedPageBreak/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单击此处添加章标题</w:instrText>
      </w:r>
      <w:r>
        <w:instrText xml:space="preserve">] </w:instrText>
      </w:r>
      <w:r>
        <w:fldChar w:fldCharType="end"/>
      </w:r>
      <w:bookmarkEnd w:id="126"/>
      <w:bookmarkEnd w:id="127"/>
      <w:bookmarkEnd w:id="128"/>
      <w:bookmarkEnd w:id="129"/>
      <w:bookmarkEnd w:id="130"/>
    </w:p>
    <w:p w14:paraId="2575BE40" w14:textId="77777777" w:rsidR="00F405B1" w:rsidRDefault="00E8409E">
      <w:pPr>
        <w:pStyle w:val="2"/>
      </w:pPr>
      <w:bookmarkStart w:id="131" w:name="_Toc164196873"/>
      <w:r>
        <w:rPr>
          <w:rFonts w:hint="eastAsia"/>
        </w:rPr>
        <w:t xml:space="preserve">5.1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131"/>
    </w:p>
    <w:p w14:paraId="311056D5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AE006B3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5F6DF700" w14:textId="77777777" w:rsidR="00F405B1" w:rsidRDefault="00E8409E">
      <w:pPr>
        <w:pStyle w:val="affa"/>
      </w:pPr>
      <w:r>
        <w:rPr>
          <w:rFonts w:hint="eastAsia"/>
        </w:rPr>
        <w:t>模板的使用方法：</w:t>
      </w:r>
    </w:p>
    <w:p w14:paraId="18A9A7CC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3F970D0F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20DCCB06" w14:textId="77777777" w:rsidR="00F405B1" w:rsidRDefault="00E8409E">
      <w:pPr>
        <w:pStyle w:val="3"/>
      </w:pPr>
      <w:bookmarkStart w:id="132" w:name="_Toc164196874"/>
      <w:r>
        <w:rPr>
          <w:rFonts w:hint="eastAsia"/>
        </w:rPr>
        <w:t>5</w:t>
      </w:r>
      <w:r>
        <w:t>.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32"/>
    </w:p>
    <w:p w14:paraId="51655F19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8FE2B95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以下是说明文字和插图示例，正式成文后请删除。</w:t>
      </w:r>
    </w:p>
    <w:p w14:paraId="09DAC361" w14:textId="77777777" w:rsidR="00F405B1" w:rsidRDefault="00E8409E">
      <w:pPr>
        <w:pStyle w:val="affa"/>
      </w:pPr>
      <w:r>
        <w:rPr>
          <w:rFonts w:hint="eastAsia"/>
        </w:rPr>
        <w:t>插图的标示和引用方法请参见毕业论文（设计）模板</w:t>
      </w:r>
      <w:r>
        <w:rPr>
          <w:rFonts w:hint="eastAsia"/>
        </w:rPr>
        <w:t>1.1.1</w:t>
      </w:r>
      <w:r>
        <w:rPr>
          <w:rFonts w:hint="eastAsia"/>
        </w:rPr>
        <w:t>。</w:t>
      </w:r>
    </w:p>
    <w:p w14:paraId="28862852" w14:textId="77777777" w:rsidR="00F405B1" w:rsidRDefault="00E8409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FE4410" wp14:editId="6285E291">
                <wp:simplePos x="0" y="0"/>
                <wp:positionH relativeFrom="column">
                  <wp:posOffset>3658235</wp:posOffset>
                </wp:positionH>
                <wp:positionV relativeFrom="paragraph">
                  <wp:posOffset>1881505</wp:posOffset>
                </wp:positionV>
                <wp:extent cx="2482850" cy="862330"/>
                <wp:effectExtent l="443865" t="4445" r="6985" b="104775"/>
                <wp:wrapNone/>
                <wp:docPr id="77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99EB8FA" w14:textId="77777777" w:rsidR="00AD0DE7" w:rsidRDefault="00AD0DE7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插图标示字体为黑体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号，第五章的插图编号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5.1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2……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表格、公式编号规则类似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92B4757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标题与图应保持在同一页，避免跨页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E4410" id="_x0000_s1090" type="#_x0000_t62" style="position:absolute;left:0;text-align:left;margin-left:288.05pt;margin-top:148.15pt;width:195.5pt;height:67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" adj="-3656,23446" fillcolor="#cff">
                <v:textbox>
                  <w:txbxContent>
                    <w:p w14:paraId="799EB8FA" w14:textId="77777777" w:rsidR="00AD0DE7" w:rsidRDefault="00AD0DE7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插图标示字体为黑体</w:t>
                      </w:r>
                      <w:r>
                        <w:rPr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号，第五章的插图编号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5.1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5.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2……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5.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5.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5.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12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等等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表格、公式编号规则类似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</w:p>
                    <w:p w14:paraId="592B4757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标题与图应保持在同一页，避免跨页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4551BCD3" wp14:editId="6BC5D6EC">
                <wp:extent cx="5257800" cy="2674620"/>
                <wp:effectExtent l="0" t="0" r="0" b="0"/>
                <wp:docPr id="24" name="画布 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7" name="矩形 381"/>
                        <wps:cNvSpPr/>
                        <wps:spPr>
                          <a:xfrm>
                            <a:off x="1371600" y="198120"/>
                            <a:ext cx="9144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E79F099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8" name="矩形 382"/>
                        <wps:cNvSpPr/>
                        <wps:spPr>
                          <a:xfrm>
                            <a:off x="2971800" y="19812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ACD3951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9" name="矩形 383"/>
                        <wps:cNvSpPr/>
                        <wps:spPr>
                          <a:xfrm>
                            <a:off x="2057400" y="118872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2C3B4D8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0" name="矩形 384"/>
                        <wps:cNvSpPr/>
                        <wps:spPr>
                          <a:xfrm>
                            <a:off x="2057400" y="2080260"/>
                            <a:ext cx="11430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E82F803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1" name="直线 385"/>
                        <wps:cNvCnPr/>
                        <wps:spPr>
                          <a:xfrm>
                            <a:off x="18288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" name="直线 386"/>
                        <wps:cNvCnPr/>
                        <wps:spPr>
                          <a:xfrm flipH="1">
                            <a:off x="27432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" name="直线 387"/>
                        <wps:cNvCnPr/>
                        <wps:spPr>
                          <a:xfrm>
                            <a:off x="2628900" y="1485900"/>
                            <a:ext cx="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551BCD3" id="画布 379" o:spid="_x0000_s1091" editas="canvas" style="width:414pt;height:210.6pt;mso-position-horizontal-relative:char;mso-position-vertical-relative:line" coordsize="52578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">
                <v:shape id="_x0000_s1092" type="#_x0000_t75" style="position:absolute;width:52578;height:26746;visibility:visible;mso-wrap-style:square">
                  <v:fill o:detectmouseclick="t"/>
                  <v:path o:connecttype="none"/>
                </v:shape>
                <v:rect id="矩形 381" o:spid="_x0000_s1093" style="position:absolute;left:13716;top:1981;width:914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>
                  <v:textbox>
                    <w:txbxContent>
                      <w:p w14:paraId="3E79F099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矩形 382" o:spid="_x0000_s1094" style="position:absolute;left:29718;top:1981;width:1028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>
                  <v:textbox>
                    <w:txbxContent>
                      <w:p w14:paraId="6ACD3951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矩形 383" o:spid="_x0000_s1095" style="position:absolute;left:20574;top:11887;width:1143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>
                  <v:textbox>
                    <w:txbxContent>
                      <w:p w14:paraId="12C3B4D8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矩形 384" o:spid="_x0000_s1096" style="position:absolute;left:20574;top:20802;width:1143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>
                  <v:textbox>
                    <w:txbxContent>
                      <w:p w14:paraId="2E82F803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line id="直线 385" o:spid="_x0000_s1097" style="position:absolute;visibility:visible;mso-wrap-style:square" from="18288,4953" to="25146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">
                  <v:stroke endarrow="block"/>
                </v:line>
                <v:line id="直线 386" o:spid="_x0000_s1098" style="position:absolute;flip:x;visibility:visible;mso-wrap-style:square" from="27432,4953" to="34290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">
                  <v:stroke endarrow="block"/>
                </v:line>
                <v:line id="直线 387" o:spid="_x0000_s1099" style="position:absolute;visibility:visible;mso-wrap-style:square" from="26289,14859" to="26289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1z2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AwHXPbEAAAA2w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14:paraId="3DC5A197" w14:textId="77777777" w:rsidR="00F405B1" w:rsidRDefault="00E8409E">
      <w:pPr>
        <w:pStyle w:val="afe"/>
      </w:pPr>
      <w:bookmarkStart w:id="133" w:name="_Toc164196913"/>
      <w:r>
        <w:rPr>
          <w:rFonts w:hint="eastAsia"/>
        </w:rPr>
        <w:t>图</w:t>
      </w:r>
      <w:r>
        <w:rPr>
          <w:rFonts w:hint="eastAsia"/>
        </w:rPr>
        <w:t xml:space="preserve">5.1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133"/>
    </w:p>
    <w:p w14:paraId="61D4E27D" w14:textId="77777777" w:rsidR="00F405B1" w:rsidRDefault="00E8409E">
      <w:pPr>
        <w:pStyle w:val="affa"/>
        <w:rPr>
          <w:highlight w:val="cyan"/>
        </w:rPr>
      </w:pPr>
      <w:r>
        <w:rPr>
          <w:rFonts w:hint="eastAsia"/>
          <w:highlight w:val="cyan"/>
        </w:rPr>
        <w:t>如果需要更多的插图，请先粘贴插图示例的图编号和图标题，再修改图编号</w:t>
      </w:r>
      <w:r>
        <w:rPr>
          <w:rFonts w:hint="eastAsia"/>
          <w:highlight w:val="cyan"/>
        </w:rPr>
        <w:lastRenderedPageBreak/>
        <w:t>和图标题的内容，不要改动其他格式。</w:t>
      </w:r>
    </w:p>
    <w:p w14:paraId="3F01BDEF" w14:textId="77777777" w:rsidR="00F405B1" w:rsidRDefault="00E8409E">
      <w:pPr>
        <w:pStyle w:val="3"/>
      </w:pPr>
      <w:bookmarkStart w:id="134" w:name="_Toc164196875"/>
      <w:r>
        <w:rPr>
          <w:rFonts w:hint="eastAsia"/>
        </w:rPr>
        <w:t>5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34"/>
    </w:p>
    <w:p w14:paraId="40E06293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7B3278B1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以下是说明文字和表格示例，正式成文后请删除。</w:t>
      </w:r>
    </w:p>
    <w:p w14:paraId="5A4D0F97" w14:textId="77777777" w:rsidR="00F405B1" w:rsidRDefault="00E8409E">
      <w:pPr>
        <w:pStyle w:val="affa"/>
      </w:pPr>
      <w:r>
        <w:rPr>
          <w:rFonts w:hint="eastAsia"/>
        </w:rPr>
        <w:t>表格的标示和引用方法请参见毕业论文（设计）模板</w:t>
      </w:r>
      <w:r>
        <w:rPr>
          <w:rFonts w:hint="eastAsia"/>
        </w:rPr>
        <w:t>1.1.2</w:t>
      </w:r>
      <w:r>
        <w:rPr>
          <w:rFonts w:hint="eastAsia"/>
        </w:rPr>
        <w:t>。</w:t>
      </w:r>
    </w:p>
    <w:p w14:paraId="595C0645" w14:textId="77777777" w:rsidR="00F405B1" w:rsidRDefault="00E8409E">
      <w:pPr>
        <w:pStyle w:val="afd"/>
      </w:pPr>
      <w:bookmarkStart w:id="135" w:name="_Toc164196906"/>
      <w:r>
        <w:rPr>
          <w:rFonts w:hint="eastAsia"/>
        </w:rPr>
        <w:t>表</w:t>
      </w:r>
      <w:r>
        <w:rPr>
          <w:rFonts w:hint="eastAsia"/>
        </w:rPr>
        <w:t xml:space="preserve">5.1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单击此处添加表标题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135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2806"/>
        <w:gridCol w:w="2813"/>
      </w:tblGrid>
      <w:tr w:rsidR="00F405B1" w14:paraId="4E57EC0C" w14:textId="77777777">
        <w:trPr>
          <w:jc w:val="center"/>
        </w:trPr>
        <w:tc>
          <w:tcPr>
            <w:tcW w:w="1809" w:type="dxa"/>
            <w:vAlign w:val="center"/>
          </w:tcPr>
          <w:p w14:paraId="3A696CEB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1</w:t>
            </w:r>
          </w:p>
        </w:tc>
        <w:tc>
          <w:tcPr>
            <w:tcW w:w="2806" w:type="dxa"/>
            <w:vAlign w:val="center"/>
          </w:tcPr>
          <w:p w14:paraId="798443C4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</w:p>
        </w:tc>
        <w:tc>
          <w:tcPr>
            <w:tcW w:w="2813" w:type="dxa"/>
            <w:vAlign w:val="center"/>
          </w:tcPr>
          <w:p w14:paraId="6228B295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  <w:tr w:rsidR="00F405B1" w14:paraId="1951DF0F" w14:textId="77777777">
        <w:trPr>
          <w:jc w:val="center"/>
        </w:trPr>
        <w:tc>
          <w:tcPr>
            <w:tcW w:w="1809" w:type="dxa"/>
            <w:vAlign w:val="center"/>
          </w:tcPr>
          <w:p w14:paraId="1E07741C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2</w:t>
            </w:r>
          </w:p>
        </w:tc>
        <w:tc>
          <w:tcPr>
            <w:tcW w:w="2806" w:type="dxa"/>
            <w:vAlign w:val="center"/>
          </w:tcPr>
          <w:p w14:paraId="1EFE114B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  <w:r>
              <w:rPr>
                <w:rFonts w:hint="eastAsia"/>
              </w:rPr>
              <w:t>（重复）</w:t>
            </w:r>
          </w:p>
        </w:tc>
        <w:tc>
          <w:tcPr>
            <w:tcW w:w="2813" w:type="dxa"/>
            <w:vAlign w:val="center"/>
          </w:tcPr>
          <w:p w14:paraId="13EA29CA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</w:tbl>
    <w:p w14:paraId="74E71086" w14:textId="77777777" w:rsidR="00F405B1" w:rsidRDefault="00E8409E">
      <w:pPr>
        <w:pStyle w:val="affa"/>
        <w:rPr>
          <w:highlight w:val="cyan"/>
        </w:rPr>
      </w:pPr>
      <w:bookmarkStart w:id="136" w:name="_Toc164196876"/>
      <w:r>
        <w:rPr>
          <w:rFonts w:hint="eastAsia"/>
          <w:highlight w:val="cyan"/>
        </w:rPr>
        <w:t>如果需要添加更多的表格，请先粘贴表格示例的表编号和表标题，再修改表编号和表标题的内容，不要改动其他格式。</w:t>
      </w:r>
    </w:p>
    <w:p w14:paraId="5F71C8DB" w14:textId="77777777" w:rsidR="00F405B1" w:rsidRDefault="00E8409E">
      <w:pPr>
        <w:pStyle w:val="3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3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36"/>
    </w:p>
    <w:p w14:paraId="2B337438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6FFE4914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以下是说明文字和公式示例，正式成文后请删除。</w:t>
      </w:r>
    </w:p>
    <w:p w14:paraId="09468213" w14:textId="77777777" w:rsidR="00F405B1" w:rsidRDefault="00E8409E">
      <w:pPr>
        <w:pStyle w:val="affa"/>
      </w:pPr>
      <w:r>
        <w:rPr>
          <w:rFonts w:hint="eastAsia"/>
        </w:rPr>
        <w:t>公式的标示和引用方法请参见毕业论文（设计）模板</w:t>
      </w:r>
      <w:r>
        <w:rPr>
          <w:rFonts w:hint="eastAsia"/>
        </w:rPr>
        <w:t>1.1.</w:t>
      </w:r>
      <w:r>
        <w:t>3</w:t>
      </w:r>
      <w:r>
        <w:rPr>
          <w:rFonts w:hint="eastAsia"/>
        </w:rPr>
        <w:t>。</w:t>
      </w:r>
    </w:p>
    <w:p w14:paraId="70F8C57A" w14:textId="77777777" w:rsidR="00F405B1" w:rsidRDefault="00E8409E">
      <w:pPr>
        <w:pStyle w:val="aff9"/>
      </w:pPr>
      <w:r>
        <w:rPr>
          <w:position w:val="-58"/>
        </w:rPr>
        <w:object w:dxaOrig="3640" w:dyaOrig="1260" w14:anchorId="1FD307A2">
          <v:shape id="_x0000_i1029" type="#_x0000_t75" style="width:182.25pt;height:63pt" o:ole="">
            <v:imagedata r:id="rId22" o:title=""/>
          </v:shape>
          <o:OLEObject Type="Embed" ProgID="Equation.DSMT4" ShapeID="_x0000_i1029" DrawAspect="Content" ObjectID="_1820124846" r:id="rId30"/>
        </w:objec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5.1</w:t>
      </w:r>
      <w:r>
        <w:rPr>
          <w:rFonts w:hint="eastAsia"/>
        </w:rPr>
        <w:t>）</w:t>
      </w:r>
    </w:p>
    <w:p w14:paraId="12BCCA77" w14:textId="77777777" w:rsidR="00F405B1" w:rsidRDefault="00E8409E">
      <w:pPr>
        <w:pStyle w:val="2"/>
      </w:pPr>
      <w:bookmarkStart w:id="137" w:name="_Toc164196877"/>
      <w:r>
        <w:rPr>
          <w:rFonts w:hint="eastAsia"/>
        </w:rPr>
        <w:t xml:space="preserve">5.2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137"/>
    </w:p>
    <w:p w14:paraId="6FAFF57E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4C69E0CD" w14:textId="77777777" w:rsidR="00F405B1" w:rsidRDefault="00E8409E">
      <w:pPr>
        <w:pStyle w:val="3"/>
      </w:pPr>
      <w:bookmarkStart w:id="138" w:name="_Toc164196878"/>
      <w:r>
        <w:rPr>
          <w:rFonts w:hint="eastAsia"/>
        </w:rPr>
        <w:t xml:space="preserve">5.2.1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38"/>
    </w:p>
    <w:p w14:paraId="14E20665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E1C1613" w14:textId="77777777" w:rsidR="00F405B1" w:rsidRDefault="00E8409E">
      <w:pPr>
        <w:pStyle w:val="3"/>
      </w:pPr>
      <w:bookmarkStart w:id="139" w:name="_Toc164196879"/>
      <w:r>
        <w:rPr>
          <w:rFonts w:hint="eastAsia"/>
        </w:rPr>
        <w:lastRenderedPageBreak/>
        <w:t xml:space="preserve">5.2.2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39"/>
    </w:p>
    <w:p w14:paraId="5687B862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2FB96D81" w14:textId="77777777" w:rsidR="00F405B1" w:rsidRDefault="00F405B1">
      <w:pPr>
        <w:pStyle w:val="affa"/>
      </w:pPr>
    </w:p>
    <w:p w14:paraId="77AAC8E6" w14:textId="77777777" w:rsidR="00F405B1" w:rsidRDefault="00F405B1">
      <w:pPr>
        <w:sectPr w:rsidR="00F405B1">
          <w:pgSz w:w="11906" w:h="16838"/>
          <w:pgMar w:top="1418" w:right="1701" w:bottom="1701" w:left="1701" w:header="851" w:footer="992" w:gutter="0"/>
          <w:cols w:space="720"/>
          <w:docGrid w:linePitch="312"/>
        </w:sectPr>
      </w:pPr>
    </w:p>
    <w:p w14:paraId="6DEA13FE" w14:textId="77777777" w:rsidR="00F405B1" w:rsidRDefault="00E8409E">
      <w:pPr>
        <w:pStyle w:val="1"/>
      </w:pPr>
      <w:bookmarkStart w:id="140" w:name="_Toc164196880"/>
      <w:bookmarkStart w:id="141" w:name="_Toc188851843"/>
      <w:bookmarkStart w:id="142" w:name="_Toc188852330"/>
      <w:bookmarkStart w:id="143" w:name="_Toc188851697"/>
      <w:bookmarkStart w:id="144" w:name="_Toc188851613"/>
      <w:r>
        <w:rPr>
          <w:rFonts w:hint="eastAsia"/>
        </w:rPr>
        <w:lastRenderedPageBreak/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单击此处添加章标题</w:instrText>
      </w:r>
      <w:r>
        <w:instrText xml:space="preserve">] </w:instrText>
      </w:r>
      <w:r>
        <w:fldChar w:fldCharType="end"/>
      </w:r>
      <w:bookmarkEnd w:id="140"/>
      <w:bookmarkEnd w:id="141"/>
      <w:bookmarkEnd w:id="142"/>
      <w:bookmarkEnd w:id="143"/>
      <w:bookmarkEnd w:id="144"/>
    </w:p>
    <w:p w14:paraId="480DDB9A" w14:textId="77777777" w:rsidR="00F405B1" w:rsidRDefault="00E8409E">
      <w:pPr>
        <w:pStyle w:val="2"/>
      </w:pPr>
      <w:bookmarkStart w:id="145" w:name="_Toc164196881"/>
      <w:r>
        <w:rPr>
          <w:rFonts w:hint="eastAsia"/>
        </w:rPr>
        <w:t xml:space="preserve">6.1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145"/>
    </w:p>
    <w:p w14:paraId="56AE852D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0037EE36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7CBA3F71" w14:textId="77777777" w:rsidR="00F405B1" w:rsidRDefault="00E8409E">
      <w:pPr>
        <w:pStyle w:val="affa"/>
      </w:pPr>
      <w:r>
        <w:rPr>
          <w:rFonts w:hint="eastAsia"/>
        </w:rPr>
        <w:t>模板的使用方法：</w:t>
      </w:r>
    </w:p>
    <w:p w14:paraId="1020CA3E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54FB558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490C43C7" w14:textId="77777777" w:rsidR="00F405B1" w:rsidRDefault="00E8409E">
      <w:pPr>
        <w:pStyle w:val="3"/>
      </w:pPr>
      <w:bookmarkStart w:id="146" w:name="_Toc164196882"/>
      <w:r>
        <w:rPr>
          <w:rFonts w:hint="eastAsia"/>
        </w:rPr>
        <w:t>6</w:t>
      </w:r>
      <w:r>
        <w:t>.</w:t>
      </w:r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46"/>
    </w:p>
    <w:p w14:paraId="7691042E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345A3F37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以下是说明文字和插图示例，正式成文后请删除。</w:t>
      </w:r>
    </w:p>
    <w:p w14:paraId="0537E70B" w14:textId="77777777" w:rsidR="00F405B1" w:rsidRDefault="00E8409E">
      <w:pPr>
        <w:pStyle w:val="affa"/>
      </w:pPr>
      <w:r>
        <w:rPr>
          <w:rFonts w:hint="eastAsia"/>
        </w:rPr>
        <w:t>插图的标示和引用方法请参见毕业论文（设计）模板</w:t>
      </w:r>
      <w:r>
        <w:rPr>
          <w:rFonts w:hint="eastAsia"/>
        </w:rPr>
        <w:t>1.1.1</w:t>
      </w:r>
      <w:r>
        <w:rPr>
          <w:rFonts w:hint="eastAsia"/>
        </w:rPr>
        <w:t>。</w:t>
      </w:r>
    </w:p>
    <w:p w14:paraId="4CA73E1A" w14:textId="77777777" w:rsidR="00F405B1" w:rsidRDefault="00E8409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D89AE7" wp14:editId="79BB93F0">
                <wp:simplePos x="0" y="0"/>
                <wp:positionH relativeFrom="column">
                  <wp:posOffset>3591560</wp:posOffset>
                </wp:positionH>
                <wp:positionV relativeFrom="paragraph">
                  <wp:posOffset>1843405</wp:posOffset>
                </wp:positionV>
                <wp:extent cx="2482850" cy="862330"/>
                <wp:effectExtent l="443865" t="4445" r="6985" b="104775"/>
                <wp:wrapNone/>
                <wp:docPr id="78" name="自选图形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97180"/>
                        </a:xfrm>
                        <a:prstGeom prst="wedgeRoundRectCallout">
                          <a:avLst>
                            <a:gd name="adj1" fmla="val -66926"/>
                            <a:gd name="adj2" fmla="val 58546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17706F8" w14:textId="77777777" w:rsidR="00AD0DE7" w:rsidRDefault="00AD0DE7">
                            <w:pPr>
                              <w:ind w:left="105" w:hangingChars="50" w:hanging="105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插图标示字体为黑体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号，第六章的插图编号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6.1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2……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6.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表格、公式编号规则类似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E53203F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标题与图应保持在同一页，避免跨页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89AE7" id="_x0000_s1100" type="#_x0000_t62" style="position:absolute;left:0;text-align:left;margin-left:282.8pt;margin-top:145.15pt;width:195.5pt;height:67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" adj="-3656,23446" fillcolor="#cff">
                <v:textbox>
                  <w:txbxContent>
                    <w:p w14:paraId="217706F8" w14:textId="77777777" w:rsidR="00AD0DE7" w:rsidRDefault="00AD0DE7">
                      <w:pPr>
                        <w:ind w:left="105" w:hangingChars="50" w:hanging="105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插图标示字体为黑体</w:t>
                      </w:r>
                      <w:r>
                        <w:rPr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号，第六章的插图编号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6.1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6.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2……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6.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10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6.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6.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12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等等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表格、公式编号规则类似</w:t>
                      </w:r>
                      <w:r>
                        <w:rPr>
                          <w:sz w:val="21"/>
                          <w:szCs w:val="21"/>
                        </w:rPr>
                        <w:t>)</w:t>
                      </w:r>
                    </w:p>
                    <w:p w14:paraId="6E53203F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标题与图应保持在同一页，避免跨页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2C27607D" wp14:editId="7DAD7073">
                <wp:extent cx="5257800" cy="2674620"/>
                <wp:effectExtent l="0" t="0" r="0" b="0"/>
                <wp:docPr id="16" name="画布 3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" name="矩形 390"/>
                        <wps:cNvSpPr/>
                        <wps:spPr>
                          <a:xfrm>
                            <a:off x="1371600" y="198120"/>
                            <a:ext cx="9144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46B967B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0" name="矩形 391"/>
                        <wps:cNvSpPr/>
                        <wps:spPr>
                          <a:xfrm>
                            <a:off x="2971800" y="19812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8FD8485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" name="矩形 392"/>
                        <wps:cNvSpPr/>
                        <wps:spPr>
                          <a:xfrm>
                            <a:off x="2057400" y="1188720"/>
                            <a:ext cx="114363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5D0A2E0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2" name="矩形 393"/>
                        <wps:cNvSpPr/>
                        <wps:spPr>
                          <a:xfrm>
                            <a:off x="2057400" y="2080260"/>
                            <a:ext cx="11430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01B8740" w14:textId="77777777" w:rsidR="00AD0DE7" w:rsidRDefault="00AD0DE7">
                              <w:pPr>
                                <w:pStyle w:val="aff7"/>
                              </w:pPr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3" name="直线 394"/>
                        <wps:cNvCnPr/>
                        <wps:spPr>
                          <a:xfrm>
                            <a:off x="18288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" name="直线 395"/>
                        <wps:cNvCnPr/>
                        <wps:spPr>
                          <a:xfrm flipH="1">
                            <a:off x="2743200" y="495300"/>
                            <a:ext cx="6858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" name="直线 396"/>
                        <wps:cNvCnPr/>
                        <wps:spPr>
                          <a:xfrm>
                            <a:off x="2628900" y="1485900"/>
                            <a:ext cx="0" cy="5943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C27607D" id="画布 388" o:spid="_x0000_s1101" editas="canvas" style="width:414pt;height:210.6pt;mso-position-horizontal-relative:char;mso-position-vertical-relative:line" coordsize="52578,26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">
                <v:shape id="_x0000_s1102" type="#_x0000_t75" style="position:absolute;width:52578;height:26746;visibility:visible;mso-wrap-style:square">
                  <v:fill o:detectmouseclick="t"/>
                  <v:path o:connecttype="none"/>
                </v:shape>
                <v:rect id="矩形 390" o:spid="_x0000_s1103" style="position:absolute;left:13716;top:1981;width:914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>
                  <v:textbox>
                    <w:txbxContent>
                      <w:p w14:paraId="246B967B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</w:p>
                    </w:txbxContent>
                  </v:textbox>
                </v:rect>
                <v:rect id="矩形 391" o:spid="_x0000_s1104" style="position:absolute;left:29718;top:1981;width:1028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>
                  <v:textbox>
                    <w:txbxContent>
                      <w:p w14:paraId="08FD8485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</w:p>
                    </w:txbxContent>
                  </v:textbox>
                </v:rect>
                <v:rect id="矩形 392" o:spid="_x0000_s1105" style="position:absolute;left:20574;top:11887;width:1143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>
                  <v:textbox>
                    <w:txbxContent>
                      <w:p w14:paraId="05D0A2E0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</w:p>
                    </w:txbxContent>
                  </v:textbox>
                </v:rect>
                <v:rect id="矩形 393" o:spid="_x0000_s1106" style="position:absolute;left:20574;top:20802;width:1143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>
                  <v:textbox>
                    <w:txbxContent>
                      <w:p w14:paraId="501B8740" w14:textId="77777777" w:rsidR="00AD0DE7" w:rsidRDefault="00AD0DE7">
                        <w:pPr>
                          <w:pStyle w:val="aff7"/>
                        </w:pPr>
                        <w:r>
                          <w:rPr>
                            <w:rFonts w:hint="eastAsia"/>
                          </w:rPr>
                          <w:t>D</w:t>
                        </w:r>
                      </w:p>
                    </w:txbxContent>
                  </v:textbox>
                </v:rect>
                <v:line id="直线 394" o:spid="_x0000_s1107" style="position:absolute;visibility:visible;mso-wrap-style:square" from="18288,4953" to="25146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<v:stroke endarrow="block"/>
                </v:line>
                <v:line id="直线 395" o:spid="_x0000_s1108" style="position:absolute;flip:x;visibility:visible;mso-wrap-style:square" from="27432,4953" to="34290,11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">
                  <v:stroke endarrow="block"/>
                </v:line>
                <v:line id="直线 396" o:spid="_x0000_s1109" style="position:absolute;visibility:visible;mso-wrap-style:square" from="26289,14859" to="26289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ukwgAAANsAAAAPAAAAZHJzL2Rvd25yZXYueG1sRE/fa8Iw&#10;EH4X/B/CCXvT1M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AizqukwgAAANsAAAAPAAAA&#10;AAAAAAAAAAAAAAcCAABkcnMvZG93bnJldi54bWxQSwUGAAAAAAMAAwC3AAAA9gIAAAAA&#10;">
                  <v:stroke endarrow="block"/>
                </v:line>
                <w10:anchorlock/>
              </v:group>
            </w:pict>
          </mc:Fallback>
        </mc:AlternateContent>
      </w:r>
    </w:p>
    <w:p w14:paraId="4706529F" w14:textId="77777777" w:rsidR="00F405B1" w:rsidRDefault="00E8409E">
      <w:pPr>
        <w:pStyle w:val="afe"/>
      </w:pPr>
      <w:bookmarkStart w:id="147" w:name="_Toc164196914"/>
      <w:r>
        <w:rPr>
          <w:rFonts w:hint="eastAsia"/>
        </w:rPr>
        <w:t>图</w:t>
      </w:r>
      <w:r>
        <w:rPr>
          <w:rFonts w:hint="eastAsia"/>
        </w:rPr>
        <w:t xml:space="preserve">6.1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单击此处添加图标题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147"/>
    </w:p>
    <w:p w14:paraId="589C7C2C" w14:textId="77777777" w:rsidR="00F405B1" w:rsidRDefault="00E8409E">
      <w:pPr>
        <w:pStyle w:val="affa"/>
        <w:rPr>
          <w:highlight w:val="cyan"/>
        </w:rPr>
      </w:pPr>
      <w:r>
        <w:rPr>
          <w:rFonts w:hint="eastAsia"/>
          <w:highlight w:val="cyan"/>
        </w:rPr>
        <w:t>如果需要更多的插图，请先粘贴插图示例的图编号和图标题，再修改图编号</w:t>
      </w:r>
      <w:r>
        <w:rPr>
          <w:rFonts w:hint="eastAsia"/>
          <w:highlight w:val="cyan"/>
        </w:rPr>
        <w:lastRenderedPageBreak/>
        <w:t>和图标题的内容，不要改动其他格式。</w:t>
      </w:r>
    </w:p>
    <w:p w14:paraId="065478BB" w14:textId="77777777" w:rsidR="00F405B1" w:rsidRDefault="00E8409E">
      <w:pPr>
        <w:pStyle w:val="3"/>
      </w:pPr>
      <w:bookmarkStart w:id="148" w:name="_Toc164196883"/>
      <w:r>
        <w:rPr>
          <w:rFonts w:hint="eastAsia"/>
        </w:rPr>
        <w:t>6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48"/>
    </w:p>
    <w:p w14:paraId="71A8621E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63C8FDFA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以下是说明文字和表格示例，正式成文后请删除。</w:t>
      </w:r>
    </w:p>
    <w:p w14:paraId="30C43B02" w14:textId="77777777" w:rsidR="00F405B1" w:rsidRDefault="00E8409E">
      <w:pPr>
        <w:pStyle w:val="affa"/>
      </w:pPr>
      <w:r>
        <w:rPr>
          <w:rFonts w:hint="eastAsia"/>
        </w:rPr>
        <w:t>表格的标示和引用方法请参见毕业论文（设计）模板</w:t>
      </w:r>
      <w:r>
        <w:rPr>
          <w:rFonts w:hint="eastAsia"/>
        </w:rPr>
        <w:t>1.1.2</w:t>
      </w:r>
      <w:r>
        <w:rPr>
          <w:rFonts w:hint="eastAsia"/>
        </w:rPr>
        <w:t>。</w:t>
      </w:r>
    </w:p>
    <w:p w14:paraId="731897BC" w14:textId="77777777" w:rsidR="00F405B1" w:rsidRDefault="00E8409E">
      <w:pPr>
        <w:pStyle w:val="afd"/>
      </w:pPr>
      <w:bookmarkStart w:id="149" w:name="_Toc164196907"/>
      <w:r>
        <w:rPr>
          <w:rFonts w:hint="eastAsia"/>
        </w:rPr>
        <w:t>表</w:t>
      </w:r>
      <w:r>
        <w:rPr>
          <w:rFonts w:hint="eastAsia"/>
        </w:rPr>
        <w:t xml:space="preserve">6.1 </w:t>
      </w:r>
      <w:r>
        <w:fldChar w:fldCharType="begin"/>
      </w:r>
      <w:r>
        <w:instrText xml:space="preserve"> </w:instrText>
      </w:r>
      <w:r>
        <w:rPr>
          <w:rFonts w:hint="eastAsia"/>
        </w:rPr>
        <w:instrText>MACROBUTTON  AcceptAllChangesShown [</w:instrText>
      </w:r>
      <w:r>
        <w:rPr>
          <w:rFonts w:hint="eastAsia"/>
        </w:rPr>
        <w:instrText>单击此处添加表标题</w:instrText>
      </w:r>
      <w:r>
        <w:rPr>
          <w:rFonts w:hint="eastAsia"/>
        </w:rPr>
        <w:instrText>]</w:instrText>
      </w:r>
      <w:r>
        <w:instrText xml:space="preserve"> </w:instrText>
      </w:r>
      <w:r>
        <w:fldChar w:fldCharType="end"/>
      </w:r>
      <w:bookmarkEnd w:id="149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2806"/>
        <w:gridCol w:w="2813"/>
      </w:tblGrid>
      <w:tr w:rsidR="00F405B1" w14:paraId="3CB290AB" w14:textId="77777777">
        <w:trPr>
          <w:jc w:val="center"/>
        </w:trPr>
        <w:tc>
          <w:tcPr>
            <w:tcW w:w="1809" w:type="dxa"/>
            <w:vAlign w:val="center"/>
          </w:tcPr>
          <w:p w14:paraId="1182099A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1</w:t>
            </w:r>
          </w:p>
        </w:tc>
        <w:tc>
          <w:tcPr>
            <w:tcW w:w="2806" w:type="dxa"/>
            <w:vAlign w:val="center"/>
          </w:tcPr>
          <w:p w14:paraId="44B707A0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</w:p>
        </w:tc>
        <w:tc>
          <w:tcPr>
            <w:tcW w:w="2813" w:type="dxa"/>
            <w:vAlign w:val="center"/>
          </w:tcPr>
          <w:p w14:paraId="3CAC652F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  <w:tr w:rsidR="00F405B1" w14:paraId="5AB6F4E8" w14:textId="77777777">
        <w:trPr>
          <w:jc w:val="center"/>
        </w:trPr>
        <w:tc>
          <w:tcPr>
            <w:tcW w:w="1809" w:type="dxa"/>
            <w:vAlign w:val="center"/>
          </w:tcPr>
          <w:p w14:paraId="2964CCBC" w14:textId="77777777" w:rsidR="00F405B1" w:rsidRDefault="00E8409E">
            <w:pPr>
              <w:pStyle w:val="aff7"/>
            </w:pP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2</w:t>
            </w:r>
          </w:p>
        </w:tc>
        <w:tc>
          <w:tcPr>
            <w:tcW w:w="2806" w:type="dxa"/>
            <w:vAlign w:val="center"/>
          </w:tcPr>
          <w:p w14:paraId="1B0F0F42" w14:textId="77777777" w:rsidR="00F405B1" w:rsidRDefault="00E8409E">
            <w:pPr>
              <w:pStyle w:val="aff7"/>
            </w:pPr>
            <w:r>
              <w:rPr>
                <w:rFonts w:hint="eastAsia"/>
              </w:rPr>
              <w:t>ζ</w:t>
            </w:r>
            <w:r>
              <w:t>R</w:t>
            </w:r>
            <w:r>
              <w:rPr>
                <w:rFonts w:hint="eastAsia"/>
              </w:rPr>
              <w:t>（重复）</w:t>
            </w:r>
          </w:p>
        </w:tc>
        <w:tc>
          <w:tcPr>
            <w:tcW w:w="2813" w:type="dxa"/>
            <w:vAlign w:val="center"/>
          </w:tcPr>
          <w:p w14:paraId="2BC90AFA" w14:textId="77777777" w:rsidR="00F405B1" w:rsidRDefault="00E8409E">
            <w:pPr>
              <w:pStyle w:val="aff7"/>
            </w:pPr>
            <w:r>
              <w:t>(1</w:t>
            </w:r>
            <w:r>
              <w:rPr>
                <w:rFonts w:cs="Times New Roman"/>
              </w:rPr>
              <w:t>−</w:t>
            </w:r>
            <w:r>
              <w:rPr>
                <w:rFonts w:hint="eastAsia"/>
              </w:rPr>
              <w:t>ζ</w:t>
            </w:r>
            <w:r>
              <w:rPr>
                <w:rFonts w:hint="eastAsia"/>
              </w:rPr>
              <w:t>)R</w:t>
            </w:r>
          </w:p>
        </w:tc>
      </w:tr>
    </w:tbl>
    <w:p w14:paraId="37DE4B30" w14:textId="77777777" w:rsidR="00F405B1" w:rsidRDefault="00E8409E">
      <w:pPr>
        <w:pStyle w:val="affa"/>
        <w:rPr>
          <w:highlight w:val="cyan"/>
        </w:rPr>
      </w:pPr>
      <w:bookmarkStart w:id="150" w:name="_Toc164196884"/>
      <w:r>
        <w:rPr>
          <w:rFonts w:hint="eastAsia"/>
          <w:highlight w:val="cyan"/>
        </w:rPr>
        <w:t>如果需要添加更多的表格，请先粘贴表格示例的表编号和表标题，再修改表编号和表标题的内容，不要改动其他格式。</w:t>
      </w:r>
    </w:p>
    <w:p w14:paraId="65F74148" w14:textId="77777777" w:rsidR="00F405B1" w:rsidRDefault="00E8409E">
      <w:pPr>
        <w:pStyle w:val="3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3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50"/>
    </w:p>
    <w:p w14:paraId="599066FC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3CBA6BE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以下是说明文字和公式示例，正式成文后请删除。</w:t>
      </w:r>
    </w:p>
    <w:p w14:paraId="06C88EA9" w14:textId="77777777" w:rsidR="00F405B1" w:rsidRDefault="00E8409E">
      <w:pPr>
        <w:pStyle w:val="affa"/>
      </w:pPr>
      <w:r>
        <w:rPr>
          <w:rFonts w:hint="eastAsia"/>
        </w:rPr>
        <w:t>公式的标示和引用方法请参见毕业论文（设计）模板</w:t>
      </w:r>
      <w:r>
        <w:rPr>
          <w:rFonts w:hint="eastAsia"/>
        </w:rPr>
        <w:t>1.1.</w:t>
      </w:r>
      <w:r>
        <w:t>3</w:t>
      </w:r>
      <w:r>
        <w:rPr>
          <w:rFonts w:hint="eastAsia"/>
        </w:rPr>
        <w:t>。</w:t>
      </w:r>
    </w:p>
    <w:p w14:paraId="57158F62" w14:textId="77777777" w:rsidR="00F405B1" w:rsidRDefault="00E8409E">
      <w:pPr>
        <w:pStyle w:val="aff9"/>
      </w:pPr>
      <w:r>
        <w:rPr>
          <w:position w:val="-58"/>
        </w:rPr>
        <w:object w:dxaOrig="3640" w:dyaOrig="1260" w14:anchorId="01BFF234">
          <v:shape id="_x0000_i1030" type="#_x0000_t75" style="width:182.25pt;height:63pt" o:ole="">
            <v:imagedata r:id="rId22" o:title=""/>
          </v:shape>
          <o:OLEObject Type="Embed" ProgID="Equation.DSMT4" ShapeID="_x0000_i1030" DrawAspect="Content" ObjectID="_1820124847" r:id="rId31"/>
        </w:object>
      </w:r>
      <w:r>
        <w:rPr>
          <w:rFonts w:hint="eastAsia"/>
        </w:rPr>
        <w:t xml:space="preserve">                     </w:t>
      </w:r>
      <w:r>
        <w:rPr>
          <w:rFonts w:hint="eastAsia"/>
        </w:rPr>
        <w:t>（</w:t>
      </w:r>
      <w:r>
        <w:rPr>
          <w:rFonts w:hint="eastAsia"/>
        </w:rPr>
        <w:t>6.1</w:t>
      </w:r>
      <w:r>
        <w:rPr>
          <w:rFonts w:hint="eastAsia"/>
        </w:rPr>
        <w:t>）</w:t>
      </w:r>
    </w:p>
    <w:p w14:paraId="712A7FF6" w14:textId="77777777" w:rsidR="00F405B1" w:rsidRDefault="00E8409E">
      <w:pPr>
        <w:pStyle w:val="2"/>
      </w:pPr>
      <w:bookmarkStart w:id="151" w:name="_Toc164196885"/>
      <w:r>
        <w:rPr>
          <w:rFonts w:hint="eastAsia"/>
        </w:rPr>
        <w:t xml:space="preserve">6.2 </w:t>
      </w:r>
      <w:r>
        <w:fldChar w:fldCharType="begin"/>
      </w:r>
      <w:r>
        <w:instrText xml:space="preserve"> MACROBUTTON  AcceptAllChangesShown [</w:instrText>
      </w:r>
      <w:r>
        <w:instrText>单击此处添加节标题</w:instrText>
      </w:r>
      <w:r>
        <w:instrText xml:space="preserve">] </w:instrText>
      </w:r>
      <w:r>
        <w:fldChar w:fldCharType="end"/>
      </w:r>
      <w:bookmarkEnd w:id="151"/>
    </w:p>
    <w:p w14:paraId="067BE6A6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5A4C1F88" w14:textId="77777777" w:rsidR="00F405B1" w:rsidRDefault="00E8409E">
      <w:pPr>
        <w:pStyle w:val="3"/>
      </w:pPr>
      <w:bookmarkStart w:id="152" w:name="_Toc164196886"/>
      <w:r>
        <w:rPr>
          <w:rFonts w:hint="eastAsia"/>
        </w:rPr>
        <w:t xml:space="preserve">6.2.1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52"/>
    </w:p>
    <w:p w14:paraId="35628B35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20835230" w14:textId="77777777" w:rsidR="00F405B1" w:rsidRDefault="00E8409E">
      <w:pPr>
        <w:pStyle w:val="3"/>
      </w:pPr>
      <w:bookmarkStart w:id="153" w:name="_Toc164196887"/>
      <w:r>
        <w:rPr>
          <w:rFonts w:hint="eastAsia"/>
        </w:rPr>
        <w:lastRenderedPageBreak/>
        <w:t xml:space="preserve">6.2.2 </w:t>
      </w:r>
      <w:r>
        <w:fldChar w:fldCharType="begin"/>
      </w:r>
      <w:r>
        <w:instrText xml:space="preserve"> MACROBUTTON  AcceptAllChangesShown [</w:instrText>
      </w:r>
      <w:r>
        <w:instrText>单击此处添加条标题</w:instrText>
      </w:r>
      <w:r>
        <w:instrText xml:space="preserve">] </w:instrText>
      </w:r>
      <w:r>
        <w:fldChar w:fldCharType="end"/>
      </w:r>
      <w:bookmarkEnd w:id="153"/>
    </w:p>
    <w:p w14:paraId="68F4BE6C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单击此处添加论文正文</w:instrText>
      </w:r>
      <w:r>
        <w:instrText xml:space="preserve">] </w:instrText>
      </w:r>
      <w:r>
        <w:fldChar w:fldCharType="end"/>
      </w:r>
    </w:p>
    <w:p w14:paraId="103A1DEA" w14:textId="77777777" w:rsidR="00F405B1" w:rsidRDefault="00F405B1">
      <w:pPr>
        <w:pStyle w:val="affa"/>
      </w:pPr>
    </w:p>
    <w:p w14:paraId="209A43F8" w14:textId="77777777" w:rsidR="00F405B1" w:rsidRDefault="00F405B1">
      <w:pPr>
        <w:pStyle w:val="affa"/>
        <w:sectPr w:rsidR="00F405B1">
          <w:pgSz w:w="11906" w:h="16838"/>
          <w:pgMar w:top="1418" w:right="1701" w:bottom="1701" w:left="1701" w:header="851" w:footer="992" w:gutter="0"/>
          <w:cols w:space="720"/>
          <w:docGrid w:linePitch="312"/>
        </w:sectPr>
      </w:pPr>
    </w:p>
    <w:p w14:paraId="592E5024" w14:textId="77777777" w:rsidR="00F405B1" w:rsidRDefault="00E8409E">
      <w:pPr>
        <w:pStyle w:val="1"/>
      </w:pPr>
      <w:bookmarkStart w:id="154" w:name="_Toc178106758"/>
      <w:bookmarkStart w:id="155" w:name="_Toc188851707"/>
      <w:bookmarkStart w:id="156" w:name="_Toc188851623"/>
      <w:bookmarkStart w:id="157" w:name="_Toc164196888"/>
      <w:bookmarkStart w:id="158" w:name="_Toc188852340"/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BB6346" wp14:editId="1EDC389E">
                <wp:simplePos x="0" y="0"/>
                <wp:positionH relativeFrom="column">
                  <wp:posOffset>311150</wp:posOffset>
                </wp:positionH>
                <wp:positionV relativeFrom="paragraph">
                  <wp:posOffset>775970</wp:posOffset>
                </wp:positionV>
                <wp:extent cx="5055870" cy="2136775"/>
                <wp:effectExtent l="4445" t="5080" r="6985" b="10795"/>
                <wp:wrapNone/>
                <wp:docPr id="61" name="自选图形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5870" cy="2136775"/>
                        </a:xfrm>
                        <a:prstGeom prst="wedgeRoundRectCallout">
                          <a:avLst>
                            <a:gd name="adj1" fmla="val -48505"/>
                            <a:gd name="adj2" fmla="val -34222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9C7EE99" w14:textId="77777777" w:rsidR="00AD0DE7" w:rsidRDefault="00AD0DE7">
                            <w:pPr>
                              <w:rPr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结论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是对整个论文科学成果的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概括总结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，它集中反映作者的研究成果，表达作者对所研究的课题的见解和主张，是全文的思想精髓，是文章价值的体现。结论的内容要精练、明确、扼要、集中，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一般不超过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1000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字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建议篇幅控制在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1-2</w:t>
                            </w:r>
                            <w:r>
                              <w:rPr>
                                <w:b/>
                                <w:color w:val="0000FF"/>
                                <w:sz w:val="21"/>
                                <w:szCs w:val="21"/>
                              </w:rPr>
                              <w:t>页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4619284B" w14:textId="77777777" w:rsidR="00AD0DE7" w:rsidRDefault="00AD0DE7">
                            <w:pPr>
                              <w:rPr>
                                <w:rFonts w:ascii="宋体" w:hAnsi="宋体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结论一般包括</w:t>
                            </w:r>
                            <w:r>
                              <w:rPr>
                                <w:rFonts w:ascii="宋体" w:hAnsi="宋体" w:hint="eastAsia"/>
                                <w:color w:val="000000"/>
                                <w:sz w:val="21"/>
                                <w:szCs w:val="21"/>
                              </w:rPr>
                              <w:t>：</w:t>
                            </w:r>
                          </w:p>
                          <w:p w14:paraId="4E2B8E60" w14:textId="77777777" w:rsidR="00AD0DE7" w:rsidRDefault="00AD0DE7">
                            <w:pPr>
                              <w:rPr>
                                <w:rFonts w:ascii="宋体" w:hAnsi="宋体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 w:val="21"/>
                                <w:szCs w:val="21"/>
                              </w:rPr>
                              <w:t>（1）对整个研究工作的归纳和综合。</w:t>
                            </w:r>
                          </w:p>
                          <w:p w14:paraId="7801DD80" w14:textId="77777777" w:rsidR="00AD0DE7" w:rsidRDefault="00AD0DE7">
                            <w:pPr>
                              <w:rPr>
                                <w:rFonts w:ascii="宋体" w:hAnsi="宋体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 w:val="21"/>
                                <w:szCs w:val="21"/>
                              </w:rPr>
                              <w:t>（2）所得的结果与已有结果的比较。</w:t>
                            </w:r>
                          </w:p>
                          <w:p w14:paraId="7A9B7587" w14:textId="77777777" w:rsidR="00AD0DE7" w:rsidRDefault="00AD0DE7">
                            <w:pPr>
                              <w:rPr>
                                <w:rFonts w:ascii="宋体" w:hAnsi="宋体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 w:val="21"/>
                                <w:szCs w:val="21"/>
                              </w:rPr>
                              <w:t>（3）在本课题的研究中尚存在的问题。</w:t>
                            </w:r>
                          </w:p>
                          <w:p w14:paraId="38F8A9F7" w14:textId="77777777" w:rsidR="00AD0DE7" w:rsidRDefault="00AD0DE7">
                            <w:pPr>
                              <w:rPr>
                                <w:rFonts w:ascii="宋体" w:hAnsi="宋体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00"/>
                                <w:sz w:val="21"/>
                                <w:szCs w:val="21"/>
                              </w:rPr>
                              <w:t>（4）对进一步开展研究的见解和建议。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BBB6346" id="自选图形 424" o:spid="_x0000_s1110" type="#_x0000_t62" style="position:absolute;left:0;text-align:left;margin-left:24.5pt;margin-top:61.1pt;width:398.1pt;height:168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" adj="323,3408" fillcolor="#cff">
                <v:textbox>
                  <w:txbxContent>
                    <w:p w14:paraId="39C7EE99" w14:textId="77777777" w:rsidR="00AD0DE7" w:rsidRDefault="00AD0DE7">
                      <w:pPr>
                        <w:rPr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结论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是对整个论文科学成果的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概括总结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，它集中反映作者的研究成果，表达作者对所研究的课题的见解和主张，是全文的思想精髓，是文章价值的体现。结论的内容要精练、明确、扼要、集中，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一般不超过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1000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字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建议篇幅控制在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1-2</w:t>
                      </w:r>
                      <w:r>
                        <w:rPr>
                          <w:b/>
                          <w:color w:val="0000FF"/>
                          <w:sz w:val="21"/>
                          <w:szCs w:val="21"/>
                        </w:rPr>
                        <w:t>页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)</w:t>
                      </w:r>
                      <w:r>
                        <w:rPr>
                          <w:color w:val="FF0000"/>
                          <w:sz w:val="21"/>
                          <w:szCs w:val="21"/>
                        </w:rPr>
                        <w:t>。</w:t>
                      </w:r>
                    </w:p>
                    <w:p w14:paraId="4619284B" w14:textId="77777777" w:rsidR="00AD0DE7" w:rsidRDefault="00AD0DE7">
                      <w:pPr>
                        <w:rPr>
                          <w:rFonts w:ascii="宋体" w:hAnsi="宋体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color w:val="FF0000"/>
                          <w:sz w:val="21"/>
                          <w:szCs w:val="21"/>
                        </w:rPr>
                        <w:t>结论一般包括</w:t>
                      </w:r>
                      <w:r>
                        <w:rPr>
                          <w:rFonts w:ascii="宋体" w:hAnsi="宋体" w:hint="eastAsia"/>
                          <w:color w:val="000000"/>
                          <w:sz w:val="21"/>
                          <w:szCs w:val="21"/>
                        </w:rPr>
                        <w:t>：</w:t>
                      </w:r>
                    </w:p>
                    <w:p w14:paraId="4E2B8E60" w14:textId="77777777" w:rsidR="00AD0DE7" w:rsidRDefault="00AD0DE7">
                      <w:pPr>
                        <w:rPr>
                          <w:rFonts w:ascii="宋体" w:hAnsi="宋体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000000"/>
                          <w:sz w:val="21"/>
                          <w:szCs w:val="21"/>
                        </w:rPr>
                        <w:t>（1）对整个研究工作的归纳和综合。</w:t>
                      </w:r>
                    </w:p>
                    <w:p w14:paraId="7801DD80" w14:textId="77777777" w:rsidR="00AD0DE7" w:rsidRDefault="00AD0DE7">
                      <w:pPr>
                        <w:rPr>
                          <w:rFonts w:ascii="宋体" w:hAnsi="宋体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000000"/>
                          <w:sz w:val="21"/>
                          <w:szCs w:val="21"/>
                        </w:rPr>
                        <w:t>（2）所得的结果与已有结果的比较。</w:t>
                      </w:r>
                    </w:p>
                    <w:p w14:paraId="7A9B7587" w14:textId="77777777" w:rsidR="00AD0DE7" w:rsidRDefault="00AD0DE7">
                      <w:pPr>
                        <w:rPr>
                          <w:rFonts w:ascii="宋体" w:hAnsi="宋体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000000"/>
                          <w:sz w:val="21"/>
                          <w:szCs w:val="21"/>
                        </w:rPr>
                        <w:t>（3）在本课题的研究中尚存在的问题。</w:t>
                      </w:r>
                    </w:p>
                    <w:p w14:paraId="38F8A9F7" w14:textId="77777777" w:rsidR="00AD0DE7" w:rsidRDefault="00AD0DE7">
                      <w:pPr>
                        <w:rPr>
                          <w:rFonts w:ascii="宋体" w:hAnsi="宋体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color w:val="000000"/>
                          <w:sz w:val="21"/>
                          <w:szCs w:val="21"/>
                        </w:rPr>
                        <w:t>（4）对进一步开展研究的见解和建议。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结论</w:t>
      </w:r>
      <w:bookmarkEnd w:id="154"/>
      <w:bookmarkEnd w:id="155"/>
      <w:bookmarkEnd w:id="156"/>
      <w:bookmarkEnd w:id="157"/>
      <w:bookmarkEnd w:id="158"/>
    </w:p>
    <w:p w14:paraId="60C5671E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单击此处添加结论</w:instrText>
      </w:r>
      <w:r>
        <w:instrText xml:space="preserve">] </w:instrText>
      </w:r>
      <w:r>
        <w:fldChar w:fldCharType="end"/>
      </w:r>
    </w:p>
    <w:p w14:paraId="1011D546" w14:textId="77777777" w:rsidR="00F405B1" w:rsidRDefault="00F405B1">
      <w:pPr>
        <w:pStyle w:val="affa"/>
      </w:pPr>
    </w:p>
    <w:p w14:paraId="172F9D13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18A98FB0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．模板的使用方法：</w:t>
      </w:r>
    </w:p>
    <w:p w14:paraId="3BFA05BD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01BB0359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7E7C1F15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．结论（或结束语）是对</w:t>
      </w:r>
      <w:r>
        <w:t>整个论文</w:t>
      </w:r>
      <w:r>
        <w:rPr>
          <w:rFonts w:hint="eastAsia"/>
        </w:rPr>
        <w:t>科学成果的概括总结，它集中反映作者的研究成果，表达作者对所研究的课题的见解和主张，是全文的思想精髓，是文章价值的体现。结论的内容要精练、明确、扼要、集中，</w:t>
      </w:r>
      <w:r>
        <w:t>一般不超过</w:t>
      </w:r>
      <w:r>
        <w:rPr>
          <w:rFonts w:hint="eastAsia"/>
        </w:rPr>
        <w:t>1000</w:t>
      </w:r>
      <w:r>
        <w:rPr>
          <w:rFonts w:hint="eastAsia"/>
        </w:rPr>
        <w:t>字</w:t>
      </w:r>
      <w:r>
        <w:t>。</w:t>
      </w:r>
    </w:p>
    <w:p w14:paraId="7AC159D8" w14:textId="77777777" w:rsidR="00F405B1" w:rsidRDefault="00E8409E">
      <w:pPr>
        <w:pStyle w:val="affa"/>
      </w:pPr>
      <w:r>
        <w:rPr>
          <w:rFonts w:hint="eastAsia"/>
        </w:rPr>
        <w:t>结论一般包括：</w:t>
      </w:r>
    </w:p>
    <w:p w14:paraId="66A0B5EB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）对整个研究工作的归纳和综合。</w:t>
      </w:r>
    </w:p>
    <w:p w14:paraId="3E6FDB5A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）所得的结果与已有结果的比较。</w:t>
      </w:r>
    </w:p>
    <w:p w14:paraId="643EE38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）在本课题的研究中尚存在的问题。</w:t>
      </w:r>
    </w:p>
    <w:p w14:paraId="5BAAEDEF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）对进一步开展研究的见解和建议。</w:t>
      </w:r>
    </w:p>
    <w:p w14:paraId="4776BF64" w14:textId="77777777" w:rsidR="00F405B1" w:rsidRDefault="00E8409E">
      <w:pPr>
        <w:pStyle w:val="affa"/>
      </w:pPr>
      <w:r>
        <w:rPr>
          <w:rFonts w:hint="eastAsia"/>
        </w:rPr>
        <w:t>3</w:t>
      </w:r>
      <w:r>
        <w:rPr>
          <w:rFonts w:hint="eastAsia"/>
        </w:rPr>
        <w:t>．撰写结论时应注意下列事项：</w:t>
      </w:r>
    </w:p>
    <w:p w14:paraId="319949CD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）结论要简单、明确，措辞上应严密，容易理解。</w:t>
      </w:r>
    </w:p>
    <w:p w14:paraId="60B11B95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）结论应反映个人的研究工作，对于他人已有的结论要尽量少提。</w:t>
      </w:r>
    </w:p>
    <w:p w14:paraId="057C025E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）要实事求是地介绍自己的研究成果，切忌言过其实，在无充分把握时，应留有余地。</w:t>
      </w:r>
    </w:p>
    <w:p w14:paraId="01737E75" w14:textId="77777777" w:rsidR="00F405B1" w:rsidRDefault="00F405B1">
      <w:pPr>
        <w:pStyle w:val="affa"/>
      </w:pPr>
    </w:p>
    <w:p w14:paraId="46C70BB8" w14:textId="77777777" w:rsidR="00F405B1" w:rsidRDefault="00F405B1">
      <w:pPr>
        <w:pStyle w:val="affa"/>
      </w:pPr>
    </w:p>
    <w:p w14:paraId="5D197B0B" w14:textId="77777777" w:rsidR="00F405B1" w:rsidRDefault="00F405B1">
      <w:pPr>
        <w:sectPr w:rsidR="00F405B1">
          <w:pgSz w:w="11907" w:h="16840"/>
          <w:pgMar w:top="1418" w:right="1418" w:bottom="1134" w:left="1418" w:header="851" w:footer="992" w:gutter="0"/>
          <w:cols w:space="720"/>
          <w:docGrid w:type="linesAndChars" w:linePitch="312"/>
        </w:sectPr>
      </w:pPr>
    </w:p>
    <w:p w14:paraId="35923B33" w14:textId="77777777" w:rsidR="00F405B1" w:rsidRDefault="00E8409E">
      <w:pPr>
        <w:pStyle w:val="1"/>
      </w:pPr>
      <w:bookmarkStart w:id="159" w:name="_Toc188851624"/>
      <w:bookmarkStart w:id="160" w:name="_Toc188851708"/>
      <w:bookmarkStart w:id="161" w:name="_Toc187028335"/>
      <w:bookmarkStart w:id="162" w:name="_Toc165262394"/>
      <w:bookmarkStart w:id="163" w:name="_Toc188852341"/>
      <w:bookmarkStart w:id="164" w:name="_Toc164196889"/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74DB1F" wp14:editId="0470558F">
                <wp:simplePos x="0" y="0"/>
                <wp:positionH relativeFrom="column">
                  <wp:posOffset>2776220</wp:posOffset>
                </wp:positionH>
                <wp:positionV relativeFrom="paragraph">
                  <wp:posOffset>547370</wp:posOffset>
                </wp:positionV>
                <wp:extent cx="3037205" cy="1276350"/>
                <wp:effectExtent l="266700" t="0" r="10795" b="19050"/>
                <wp:wrapNone/>
                <wp:docPr id="54" name="自选图形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7205" cy="1276350"/>
                        </a:xfrm>
                        <a:prstGeom prst="wedgeRoundRectCallout">
                          <a:avLst>
                            <a:gd name="adj1" fmla="val -57894"/>
                            <a:gd name="adj2" fmla="val -46597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701CFE3" w14:textId="77777777" w:rsidR="00AD0DE7" w:rsidRDefault="00AD0DE7">
                            <w:pPr>
                              <w:rPr>
                                <w:rFonts w:eastAsia="黑体"/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数量要求：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要求查阅文献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篇（含）以上，其中外文文献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篇（含）以上，近三年公开发表的文献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篇（含）以上</w:t>
                            </w:r>
                          </w:p>
                          <w:p w14:paraId="2B91193F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编号方式：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参考文献按照毕业论文正文中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>引用出现的顺序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统一编号。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4DB1F" id="_x0000_s1111" type="#_x0000_t62" style="position:absolute;left:0;text-align:left;margin-left:218.6pt;margin-top:43.1pt;width:239.15pt;height:100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" adj="-1705,735" fillcolor="#cff">
                <v:textbox>
                  <w:txbxContent>
                    <w:p w14:paraId="4701CFE3" w14:textId="77777777" w:rsidR="00AD0DE7" w:rsidRDefault="00AD0DE7">
                      <w:pPr>
                        <w:rPr>
                          <w:rFonts w:eastAsia="黑体"/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eastAsia="黑体"/>
                          <w:b/>
                          <w:color w:val="FF0000"/>
                          <w:sz w:val="21"/>
                          <w:szCs w:val="21"/>
                        </w:rPr>
                        <w:t>数量要求：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要求查阅文献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15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篇（含）以上，其中外文文献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篇（含）以上，近三年公开发表的文献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篇（含）以上</w:t>
                      </w:r>
                    </w:p>
                    <w:p w14:paraId="2B91193F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黑体"/>
                          <w:b/>
                          <w:color w:val="FF0000"/>
                          <w:sz w:val="21"/>
                          <w:szCs w:val="21"/>
                        </w:rPr>
                        <w:t>编号方式：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参考文献按照毕业论文正文中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>引用出现的顺序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统一编号。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参考文献</w:t>
      </w:r>
      <w:bookmarkEnd w:id="159"/>
      <w:bookmarkEnd w:id="160"/>
      <w:bookmarkEnd w:id="161"/>
      <w:bookmarkEnd w:id="162"/>
      <w:bookmarkEnd w:id="163"/>
      <w:bookmarkEnd w:id="164"/>
    </w:p>
    <w:p w14:paraId="45F5E413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单击此处添加参考文献</w:instrText>
      </w:r>
      <w:r>
        <w:instrText xml:space="preserve">] </w:instrText>
      </w:r>
      <w:r>
        <w:fldChar w:fldCharType="end"/>
      </w:r>
    </w:p>
    <w:p w14:paraId="053B90DC" w14:textId="77777777" w:rsidR="00F405B1" w:rsidRDefault="00E8409E">
      <w:pPr>
        <w:pStyle w:val="affa"/>
      </w:pPr>
      <w:r>
        <w:rPr>
          <w:rFonts w:hint="eastAsia"/>
          <w:highlight w:val="yellow"/>
        </w:rPr>
        <w:t>以下是说明文字，正式成文后请删除。</w:t>
      </w:r>
    </w:p>
    <w:p w14:paraId="5931073C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．模板的使用方法：</w:t>
      </w:r>
    </w:p>
    <w:p w14:paraId="48EF754B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257398B0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5EB554A1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．参考文献写作应注意的问题</w:t>
      </w:r>
    </w:p>
    <w:p w14:paraId="6D7C8345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参考文献是毕业论文（设计）不可缺少的组成部分，在毕业论文（设计）的撰写过程中应承认和尊重他人的知识成果，参考与引用的内容必须注明，杜绝抄袭、剽窃他人成果。同时，引用的资料应具有权威性，并对毕业论文（设计）有直接的参考价值。</w:t>
      </w:r>
    </w:p>
    <w:p w14:paraId="5CC4E5A7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）要求查阅文献</w:t>
      </w:r>
      <w:r>
        <w:rPr>
          <w:rFonts w:hint="eastAsia"/>
        </w:rPr>
        <w:t>15</w:t>
      </w:r>
      <w:r>
        <w:rPr>
          <w:rFonts w:hint="eastAsia"/>
        </w:rPr>
        <w:t>篇（含）以上，其中外文文献</w:t>
      </w:r>
      <w:r>
        <w:rPr>
          <w:rFonts w:hint="eastAsia"/>
        </w:rPr>
        <w:t>2</w:t>
      </w:r>
      <w:r>
        <w:rPr>
          <w:rFonts w:hint="eastAsia"/>
        </w:rPr>
        <w:t>篇（含）以上，近三年公开发表的文献</w:t>
      </w:r>
      <w:r>
        <w:rPr>
          <w:rFonts w:hint="eastAsia"/>
        </w:rPr>
        <w:t>5</w:t>
      </w:r>
      <w:r>
        <w:rPr>
          <w:rFonts w:hint="eastAsia"/>
        </w:rPr>
        <w:t>篇（含）以上，书籍不超过</w:t>
      </w:r>
      <w:r>
        <w:rPr>
          <w:rFonts w:hint="eastAsia"/>
        </w:rPr>
        <w:t>3</w:t>
      </w:r>
      <w:r>
        <w:rPr>
          <w:rFonts w:hint="eastAsia"/>
        </w:rPr>
        <w:t>本，期刊（</w:t>
      </w:r>
      <w:r>
        <w:rPr>
          <w:rFonts w:hint="eastAsia"/>
        </w:rPr>
        <w:t>[J]</w:t>
      </w:r>
      <w:r>
        <w:rPr>
          <w:rFonts w:hint="eastAsia"/>
        </w:rPr>
        <w:t>）和论文集（</w:t>
      </w:r>
      <w:r>
        <w:t>[</w:t>
      </w:r>
      <w:r>
        <w:rPr>
          <w:rFonts w:hint="eastAsia"/>
        </w:rPr>
        <w:t>C</w:t>
      </w:r>
      <w:r>
        <w:t>]</w:t>
      </w:r>
      <w:r>
        <w:rPr>
          <w:rFonts w:hint="eastAsia"/>
        </w:rPr>
        <w:t>）</w:t>
      </w:r>
      <w:r>
        <w:rPr>
          <w:rFonts w:hint="eastAsia"/>
        </w:rPr>
        <w:t>10</w:t>
      </w:r>
      <w:r>
        <w:rPr>
          <w:rFonts w:hint="eastAsia"/>
        </w:rPr>
        <w:t>篇（含）以上，包括导师指定的全部参考文献。</w:t>
      </w:r>
    </w:p>
    <w:p w14:paraId="08AB0D9D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）所有列出的参考文献在毕业论文正文中</w:t>
      </w:r>
      <w:r>
        <w:rPr>
          <w:rFonts w:hint="eastAsia"/>
          <w:b/>
          <w:color w:val="FF0000"/>
        </w:rPr>
        <w:t>必须全部引用</w:t>
      </w:r>
      <w:r>
        <w:rPr>
          <w:rFonts w:hint="eastAsia"/>
        </w:rPr>
        <w:t>，参考文献按照毕业论文正文中引用出现的顺序统一编号。</w:t>
      </w:r>
    </w:p>
    <w:p w14:paraId="253600A0" w14:textId="77777777" w:rsidR="00F405B1" w:rsidRDefault="00E8409E">
      <w:pPr>
        <w:pStyle w:val="affa"/>
        <w:rPr>
          <w:b/>
          <w:color w:val="FF0000"/>
        </w:rPr>
      </w:pPr>
      <w:bookmarkStart w:id="165" w:name="_Toc154893282"/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  <w:b/>
          <w:color w:val="FF0000"/>
        </w:rPr>
        <w:t>对参考文献的引用采用上标</w:t>
      </w:r>
      <w:r>
        <w:rPr>
          <w:rFonts w:hint="eastAsia"/>
          <w:b/>
          <w:color w:val="FF0000"/>
          <w:vertAlign w:val="superscript"/>
        </w:rPr>
        <w:t>[1</w:t>
      </w:r>
      <w:r>
        <w:rPr>
          <w:b/>
          <w:color w:val="FF0000"/>
          <w:vertAlign w:val="superscript"/>
        </w:rPr>
        <w:t>4</w:t>
      </w:r>
      <w:r>
        <w:rPr>
          <w:rFonts w:hint="eastAsia"/>
          <w:b/>
          <w:color w:val="FF0000"/>
          <w:vertAlign w:val="superscript"/>
        </w:rPr>
        <w:t>]</w:t>
      </w:r>
      <w:r>
        <w:rPr>
          <w:rFonts w:hint="eastAsia"/>
          <w:b/>
          <w:color w:val="FF0000"/>
        </w:rPr>
        <w:t>表示。</w:t>
      </w:r>
    </w:p>
    <w:bookmarkEnd w:id="165"/>
    <w:p w14:paraId="23C2C3A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）正文中引用的文献的标注方法采用顺序编码制。各类</w:t>
      </w:r>
      <w:r>
        <w:t>参考文献</w:t>
      </w:r>
      <w:r>
        <w:rPr>
          <w:rFonts w:hint="eastAsia"/>
        </w:rPr>
        <w:t>条目的编排格式参照中华人民共和国国家标准</w:t>
      </w:r>
      <w:r w:rsidRPr="00CB6D9D">
        <w:rPr>
          <w:rFonts w:hint="eastAsia"/>
          <w:b/>
          <w:bCs/>
          <w:color w:val="FF0000"/>
        </w:rPr>
        <w:t>《信息与文献参考文献著录规则》</w:t>
      </w:r>
      <w:r w:rsidRPr="00CB6D9D">
        <w:rPr>
          <w:rFonts w:hint="eastAsia"/>
          <w:b/>
          <w:bCs/>
          <w:color w:val="FF0000"/>
        </w:rPr>
        <w:t>GB/T 7714</w:t>
      </w:r>
      <w:r w:rsidRPr="00CB6D9D">
        <w:rPr>
          <w:rFonts w:hint="eastAsia"/>
          <w:b/>
          <w:bCs/>
          <w:color w:val="FF0000"/>
        </w:rPr>
        <w:t>—</w:t>
      </w:r>
      <w:r w:rsidRPr="00CB6D9D">
        <w:rPr>
          <w:rFonts w:hint="eastAsia"/>
          <w:b/>
          <w:bCs/>
          <w:color w:val="FF0000"/>
        </w:rPr>
        <w:t>2015</w:t>
      </w:r>
      <w:r w:rsidRPr="00CB6D9D">
        <w:rPr>
          <w:rFonts w:hint="eastAsia"/>
          <w:b/>
          <w:bCs/>
          <w:color w:val="FF0000"/>
        </w:rPr>
        <w:t>执行</w:t>
      </w:r>
      <w:r>
        <w:rPr>
          <w:rFonts w:hint="eastAsia"/>
        </w:rPr>
        <w:t>。</w:t>
      </w:r>
    </w:p>
    <w:p w14:paraId="01D7D899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CA1CC8" wp14:editId="73313431">
                <wp:simplePos x="0" y="0"/>
                <wp:positionH relativeFrom="column">
                  <wp:posOffset>3100070</wp:posOffset>
                </wp:positionH>
                <wp:positionV relativeFrom="paragraph">
                  <wp:posOffset>349885</wp:posOffset>
                </wp:positionV>
                <wp:extent cx="3345180" cy="561975"/>
                <wp:effectExtent l="781050" t="0" r="26670" b="28575"/>
                <wp:wrapNone/>
                <wp:docPr id="87" name="自选图形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80" cy="561975"/>
                        </a:xfrm>
                        <a:prstGeom prst="wedgeRoundRectCallout">
                          <a:avLst>
                            <a:gd name="adj1" fmla="val -71903"/>
                            <a:gd name="adj2" fmla="val -45519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DB9187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由于出版规范原因，部分会议论文很难获得完整信息，为避免出现引用格式问题，请谨慎引用！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A1CC8" id="自选图形 462" o:spid="_x0000_s1112" type="#_x0000_t62" style="position:absolute;left:0;text-align:left;margin-left:244.1pt;margin-top:27.55pt;width:263.4pt;height:44.2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" adj="-4731,968" fillcolor="#cff">
                <v:textbox>
                  <w:txbxContent>
                    <w:p w14:paraId="3CDB9187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由于出版规范原因，部分会议论文很难获得完整信息，为避免出现引用格式问题，请谨慎引用！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参考文献的来源分为连续出版物、专著、专利文献、国际（国家）标准及电子文献等几类，各类</w:t>
      </w:r>
      <w:r>
        <w:t>参考文献</w:t>
      </w:r>
      <w:r>
        <w:rPr>
          <w:rFonts w:hint="eastAsia"/>
        </w:rPr>
        <w:t>条目的编排格式和示例如下。</w:t>
      </w:r>
    </w:p>
    <w:p w14:paraId="509D28A4" w14:textId="77777777" w:rsidR="00F405B1" w:rsidRDefault="00E8409E">
      <w:pPr>
        <w:pStyle w:val="affa"/>
      </w:pPr>
      <w:r>
        <w:rPr>
          <w:rFonts w:hint="eastAsia"/>
        </w:rPr>
        <w:t xml:space="preserve">A. </w:t>
      </w:r>
      <w:r>
        <w:rPr>
          <w:rFonts w:hint="eastAsia"/>
        </w:rPr>
        <w:t>连续出版物</w:t>
      </w:r>
    </w:p>
    <w:p w14:paraId="382D0B39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文献题名</w:t>
      </w:r>
      <w:r>
        <w:rPr>
          <w:rFonts w:hint="eastAsia"/>
        </w:rPr>
        <w:t>[J].</w:t>
      </w:r>
      <w:r>
        <w:t xml:space="preserve"> </w:t>
      </w:r>
      <w:r>
        <w:rPr>
          <w:rFonts w:hint="eastAsia"/>
        </w:rPr>
        <w:t>刊名</w:t>
      </w:r>
      <w:r>
        <w:t xml:space="preserve">, </w:t>
      </w:r>
      <w:r>
        <w:rPr>
          <w:rFonts w:hint="eastAsia"/>
        </w:rPr>
        <w:t>出版年份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卷号</w:t>
      </w:r>
      <w:r>
        <w:rPr>
          <w:rFonts w:hint="eastAsia"/>
        </w:rPr>
        <w:t>(</w:t>
      </w:r>
      <w:r>
        <w:rPr>
          <w:rFonts w:hint="eastAsia"/>
        </w:rPr>
        <w:t>期号</w:t>
      </w:r>
      <w:r>
        <w:rPr>
          <w:rFonts w:hint="eastAsia"/>
        </w:rPr>
        <w:t>):</w:t>
      </w:r>
      <w:r>
        <w:t xml:space="preserve"> </w:t>
      </w:r>
      <w:r>
        <w:rPr>
          <w:rFonts w:hint="eastAsia"/>
        </w:rPr>
        <w:t>页码．</w:t>
      </w:r>
    </w:p>
    <w:p w14:paraId="33146CEA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DC814A" wp14:editId="10AB1222">
                <wp:simplePos x="0" y="0"/>
                <wp:positionH relativeFrom="column">
                  <wp:posOffset>2138045</wp:posOffset>
                </wp:positionH>
                <wp:positionV relativeFrom="paragraph">
                  <wp:posOffset>437515</wp:posOffset>
                </wp:positionV>
                <wp:extent cx="3726180" cy="457200"/>
                <wp:effectExtent l="342900" t="304800" r="26670" b="19050"/>
                <wp:wrapNone/>
                <wp:docPr id="86" name="自选图形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180" cy="457200"/>
                        </a:xfrm>
                        <a:prstGeom prst="wedgeRoundRectCallout">
                          <a:avLst>
                            <a:gd name="adj1" fmla="val -57786"/>
                            <a:gd name="adj2" fmla="val -113505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15DE5C" w14:textId="77777777" w:rsidR="00AD0DE7" w:rsidRDefault="00AD0DE7">
                            <w:pPr>
                              <w:spacing w:line="360" w:lineRule="auto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请自行核对卷号、期号、页码等信息，如缺项请手动补足！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C814A" id="自选图形 461" o:spid="_x0000_s1113" type="#_x0000_t62" style="position:absolute;left:0;text-align:left;margin-left:168.35pt;margin-top:34.45pt;width:293.4pt;height:36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" adj="-1682,-13717" fillcolor="#cff">
                <v:textbox>
                  <w:txbxContent>
                    <w:p w14:paraId="6F15DE5C" w14:textId="77777777" w:rsidR="00AD0DE7" w:rsidRDefault="00AD0DE7">
                      <w:pPr>
                        <w:spacing w:line="360" w:lineRule="auto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请自行核对卷号、期号、页码等信息，如缺项请手动补足！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例如：</w:t>
      </w:r>
      <w:r>
        <w:rPr>
          <w:rFonts w:hint="eastAsia"/>
        </w:rPr>
        <w:t xml:space="preserve">[1] </w:t>
      </w:r>
      <w:r>
        <w:rPr>
          <w:rFonts w:hint="eastAsia"/>
        </w:rPr>
        <w:t>袁庆龙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候文义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Ni-P</w:t>
      </w:r>
      <w:r>
        <w:rPr>
          <w:rFonts w:hint="eastAsia"/>
        </w:rPr>
        <w:t>合金镀层组织形貌及显微硬度研究</w:t>
      </w:r>
      <w:r>
        <w:rPr>
          <w:rFonts w:hint="eastAsia"/>
        </w:rPr>
        <w:t>[J].</w:t>
      </w:r>
      <w:r>
        <w:t xml:space="preserve"> </w:t>
      </w:r>
      <w:r>
        <w:rPr>
          <w:rFonts w:hint="eastAsia"/>
        </w:rPr>
        <w:t>太原理工大学学报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2001,</w:t>
      </w:r>
      <w:r>
        <w:t xml:space="preserve"> </w:t>
      </w:r>
      <w:r>
        <w:rPr>
          <w:rFonts w:hint="eastAsia"/>
        </w:rPr>
        <w:t>32(1):</w:t>
      </w:r>
      <w:r>
        <w:t xml:space="preserve"> </w:t>
      </w:r>
      <w:r>
        <w:rPr>
          <w:rFonts w:hint="eastAsia"/>
        </w:rPr>
        <w:t>56-59.</w:t>
      </w:r>
    </w:p>
    <w:p w14:paraId="31A3135E" w14:textId="77777777" w:rsidR="00F405B1" w:rsidRDefault="00E8409E">
      <w:pPr>
        <w:pStyle w:val="affa"/>
      </w:pPr>
      <w:r>
        <w:rPr>
          <w:rFonts w:hint="eastAsia"/>
        </w:rPr>
        <w:t xml:space="preserve">B. </w:t>
      </w:r>
      <w:r>
        <w:rPr>
          <w:rFonts w:hint="eastAsia"/>
        </w:rPr>
        <w:t>专著</w:t>
      </w:r>
    </w:p>
    <w:p w14:paraId="582AC621" w14:textId="77777777" w:rsidR="00F405B1" w:rsidRDefault="00E8409E">
      <w:pPr>
        <w:pStyle w:val="affa"/>
      </w:pPr>
      <w:r>
        <w:rPr>
          <w:rFonts w:hint="eastAsia"/>
        </w:rPr>
        <w:lastRenderedPageBreak/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文献题名</w:t>
      </w:r>
      <w:r>
        <w:rPr>
          <w:rFonts w:hint="eastAsia"/>
        </w:rPr>
        <w:t>[M].</w:t>
      </w:r>
      <w:r>
        <w:t xml:space="preserve"> 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出版者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出版年</w:t>
      </w:r>
      <w:r>
        <w:rPr>
          <w:rFonts w:hint="eastAsia"/>
        </w:rPr>
        <w:t>.</w:t>
      </w:r>
    </w:p>
    <w:p w14:paraId="7BFFB6AD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 xml:space="preserve">[2] </w:t>
      </w:r>
      <w:r>
        <w:rPr>
          <w:rFonts w:hint="eastAsia"/>
        </w:rPr>
        <w:t>刘国钧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王连成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图书馆史研究</w:t>
      </w:r>
      <w:r>
        <w:rPr>
          <w:rFonts w:hint="eastAsia"/>
        </w:rPr>
        <w:t xml:space="preserve">[M].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高等教育出版社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1979.</w:t>
      </w:r>
    </w:p>
    <w:p w14:paraId="1C10111F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C25BEE" wp14:editId="494DB877">
                <wp:simplePos x="0" y="0"/>
                <wp:positionH relativeFrom="column">
                  <wp:posOffset>2508885</wp:posOffset>
                </wp:positionH>
                <wp:positionV relativeFrom="paragraph">
                  <wp:posOffset>271145</wp:posOffset>
                </wp:positionV>
                <wp:extent cx="2435225" cy="811530"/>
                <wp:effectExtent l="4445" t="5080" r="17780" b="821690"/>
                <wp:wrapNone/>
                <wp:docPr id="88" name="自选图形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5225" cy="811530"/>
                        </a:xfrm>
                        <a:prstGeom prst="wedgeRoundRectCallout">
                          <a:avLst>
                            <a:gd name="adj1" fmla="val 7852"/>
                            <a:gd name="adj2" fmla="val 149333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A76F983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学位论文保存地精确到城市，如“杭州：浙江大学”，</w:t>
                            </w:r>
                            <w:r>
                              <w:rPr>
                                <w:rFonts w:hint="eastAsia"/>
                                <w:b/>
                                <w:strike/>
                                <w:color w:val="FF0000"/>
                                <w:sz w:val="21"/>
                                <w:szCs w:val="21"/>
                                <w:highlight w:val="yellow"/>
                              </w:rPr>
                              <w:t>而非“浙江：浙江大学。”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6C25BEE" id="自选图形 463" o:spid="_x0000_s1114" type="#_x0000_t62" style="position:absolute;left:0;text-align:left;margin-left:197.55pt;margin-top:21.35pt;width:191.75pt;height:63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" adj="12496,43056" fillcolor="#cff">
                <v:textbox>
                  <w:txbxContent>
                    <w:p w14:paraId="6A76F983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学位论文保存地精确到城市，如“杭州：浙江大学”，</w:t>
                      </w:r>
                      <w:r>
                        <w:rPr>
                          <w:rFonts w:hint="eastAsia"/>
                          <w:b/>
                          <w:strike/>
                          <w:color w:val="FF0000"/>
                          <w:sz w:val="21"/>
                          <w:szCs w:val="21"/>
                          <w:highlight w:val="yellow"/>
                        </w:rPr>
                        <w:t>而非“浙江：浙江大学。”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C. </w:t>
      </w:r>
      <w:r>
        <w:rPr>
          <w:rFonts w:hint="eastAsia"/>
        </w:rPr>
        <w:t>论文集</w:t>
      </w:r>
    </w:p>
    <w:p w14:paraId="2F6D98EC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文献题名</w:t>
      </w:r>
      <w:r>
        <w:rPr>
          <w:rFonts w:hint="eastAsia"/>
        </w:rPr>
        <w:t xml:space="preserve">[C]. </w:t>
      </w:r>
      <w:r>
        <w:rPr>
          <w:rFonts w:hint="eastAsia"/>
        </w:rPr>
        <w:t>主编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论文集名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出版者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出版年</w:t>
      </w:r>
      <w:r>
        <w:rPr>
          <w:rFonts w:hint="eastAsia"/>
        </w:rPr>
        <w:t>.</w:t>
      </w:r>
    </w:p>
    <w:p w14:paraId="1A90543A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 xml:space="preserve">[3] </w:t>
      </w:r>
      <w:r>
        <w:rPr>
          <w:rFonts w:hint="eastAsia"/>
        </w:rPr>
        <w:t>孙品一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高校学报编辑工作现代化特征</w:t>
      </w:r>
      <w:r>
        <w:rPr>
          <w:rFonts w:hint="eastAsia"/>
        </w:rPr>
        <w:t>[C].</w:t>
      </w:r>
      <w:r>
        <w:t xml:space="preserve"> </w:t>
      </w:r>
      <w:r>
        <w:rPr>
          <w:rFonts w:hint="eastAsia"/>
        </w:rPr>
        <w:t>中国高等学校自然科学学报研究会</w:t>
      </w:r>
      <w:r>
        <w:t xml:space="preserve">. </w:t>
      </w:r>
      <w:r>
        <w:rPr>
          <w:rFonts w:hint="eastAsia"/>
        </w:rPr>
        <w:t>科技编辑学论文集</w:t>
      </w:r>
      <w:r>
        <w:rPr>
          <w:rFonts w:hint="eastAsia"/>
        </w:rPr>
        <w:t>(2).</w:t>
      </w:r>
      <w:r>
        <w:t xml:space="preserve">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北京师范大学出版社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1998.</w:t>
      </w:r>
    </w:p>
    <w:p w14:paraId="2DFBFB48" w14:textId="77777777" w:rsidR="00F405B1" w:rsidRDefault="00E8409E">
      <w:pPr>
        <w:pStyle w:val="affa"/>
      </w:pPr>
      <w:r>
        <w:rPr>
          <w:rFonts w:hint="eastAsia"/>
        </w:rPr>
        <w:t xml:space="preserve">D. </w:t>
      </w:r>
      <w:r>
        <w:rPr>
          <w:rFonts w:hint="eastAsia"/>
        </w:rPr>
        <w:t>学位论文</w:t>
      </w:r>
    </w:p>
    <w:p w14:paraId="36E3B433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 xml:space="preserve">. </w:t>
      </w:r>
      <w:r>
        <w:rPr>
          <w:rFonts w:hint="eastAsia"/>
        </w:rPr>
        <w:t>文献题名</w:t>
      </w:r>
      <w:r>
        <w:rPr>
          <w:rFonts w:hint="eastAsia"/>
        </w:rPr>
        <w:t xml:space="preserve">[D]. </w:t>
      </w:r>
      <w:r>
        <w:rPr>
          <w:rFonts w:hint="eastAsia"/>
        </w:rPr>
        <w:t>保存地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保存单位</w:t>
      </w:r>
      <w:r>
        <w:rPr>
          <w:rFonts w:hint="eastAsia"/>
        </w:rPr>
        <w:t xml:space="preserve">, </w:t>
      </w:r>
      <w:r>
        <w:rPr>
          <w:rFonts w:hint="eastAsia"/>
        </w:rPr>
        <w:t>年份</w:t>
      </w:r>
      <w:r>
        <w:rPr>
          <w:rFonts w:hint="eastAsia"/>
        </w:rPr>
        <w:t>.</w:t>
      </w:r>
    </w:p>
    <w:p w14:paraId="5884E776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 xml:space="preserve">[4] </w:t>
      </w:r>
      <w:r>
        <w:rPr>
          <w:rFonts w:hint="eastAsia"/>
        </w:rPr>
        <w:t>张和生</w:t>
      </w:r>
      <w:r>
        <w:rPr>
          <w:rFonts w:hint="eastAsia"/>
        </w:rPr>
        <w:t xml:space="preserve">. </w:t>
      </w:r>
      <w:r>
        <w:rPr>
          <w:rFonts w:hint="eastAsia"/>
        </w:rPr>
        <w:t>地质力学系统理论</w:t>
      </w:r>
      <w:r>
        <w:rPr>
          <w:rFonts w:hint="eastAsia"/>
        </w:rPr>
        <w:t xml:space="preserve">[D]. </w:t>
      </w:r>
      <w:r>
        <w:rPr>
          <w:rFonts w:hint="eastAsia"/>
        </w:rPr>
        <w:t>太原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太原理工大学</w:t>
      </w:r>
      <w:r>
        <w:rPr>
          <w:rFonts w:hint="eastAsia"/>
        </w:rPr>
        <w:t>, 1998.</w:t>
      </w:r>
    </w:p>
    <w:p w14:paraId="7DB07906" w14:textId="77777777" w:rsidR="00F405B1" w:rsidRDefault="00E8409E">
      <w:pPr>
        <w:pStyle w:val="affa"/>
      </w:pPr>
      <w:r>
        <w:rPr>
          <w:rFonts w:hint="eastAsia"/>
        </w:rPr>
        <w:t xml:space="preserve">E. </w:t>
      </w:r>
      <w:r>
        <w:rPr>
          <w:rFonts w:hint="eastAsia"/>
        </w:rPr>
        <w:t>报告</w:t>
      </w:r>
    </w:p>
    <w:p w14:paraId="761FCF3E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 xml:space="preserve">. </w:t>
      </w:r>
      <w:r>
        <w:rPr>
          <w:rFonts w:hint="eastAsia"/>
        </w:rPr>
        <w:t>文献题名</w:t>
      </w:r>
      <w:r>
        <w:rPr>
          <w:rFonts w:hint="eastAsia"/>
        </w:rPr>
        <w:t xml:space="preserve">[R]. </w:t>
      </w:r>
      <w:r>
        <w:rPr>
          <w:rFonts w:hint="eastAsia"/>
        </w:rPr>
        <w:t>报告地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报告会主办单位</w:t>
      </w:r>
      <w:r>
        <w:rPr>
          <w:rFonts w:hint="eastAsia"/>
        </w:rPr>
        <w:t xml:space="preserve">, </w:t>
      </w:r>
      <w:r>
        <w:rPr>
          <w:rFonts w:hint="eastAsia"/>
        </w:rPr>
        <w:t>年份</w:t>
      </w:r>
      <w:r>
        <w:rPr>
          <w:rFonts w:hint="eastAsia"/>
        </w:rPr>
        <w:t>.</w:t>
      </w:r>
    </w:p>
    <w:p w14:paraId="3D5E654D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 xml:space="preserve">[5] </w:t>
      </w:r>
      <w:r>
        <w:rPr>
          <w:rFonts w:hint="eastAsia"/>
        </w:rPr>
        <w:t>冯西桥</w:t>
      </w:r>
      <w:r>
        <w:rPr>
          <w:rFonts w:hint="eastAsia"/>
        </w:rPr>
        <w:t xml:space="preserve">. </w:t>
      </w:r>
      <w:r>
        <w:rPr>
          <w:rFonts w:hint="eastAsia"/>
        </w:rPr>
        <w:t>核反应堆压力容器的</w:t>
      </w:r>
      <w:r>
        <w:rPr>
          <w:rFonts w:hint="eastAsia"/>
        </w:rPr>
        <w:t>LBB</w:t>
      </w:r>
      <w:r>
        <w:rPr>
          <w:rFonts w:hint="eastAsia"/>
        </w:rPr>
        <w:t>分析</w:t>
      </w:r>
      <w:r>
        <w:rPr>
          <w:rFonts w:hint="eastAsia"/>
        </w:rPr>
        <w:t xml:space="preserve">[R].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清华大学核能技术设计研究院</w:t>
      </w:r>
      <w:r>
        <w:rPr>
          <w:rFonts w:hint="eastAsia"/>
        </w:rPr>
        <w:t>, 1997.</w:t>
      </w:r>
    </w:p>
    <w:p w14:paraId="6961047A" w14:textId="77777777" w:rsidR="00F405B1" w:rsidRDefault="00E8409E">
      <w:pPr>
        <w:pStyle w:val="affa"/>
      </w:pPr>
      <w:r>
        <w:rPr>
          <w:rFonts w:hint="eastAsia"/>
        </w:rPr>
        <w:t xml:space="preserve">F. </w:t>
      </w:r>
      <w:r>
        <w:rPr>
          <w:rFonts w:hint="eastAsia"/>
        </w:rPr>
        <w:t>专利文献</w:t>
      </w:r>
    </w:p>
    <w:p w14:paraId="49F59D6D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专利所有者</w:t>
      </w:r>
      <w:r>
        <w:rPr>
          <w:rFonts w:hint="eastAsia"/>
        </w:rPr>
        <w:t xml:space="preserve">. </w:t>
      </w:r>
      <w:r>
        <w:rPr>
          <w:rFonts w:hint="eastAsia"/>
        </w:rPr>
        <w:t>专利题名</w:t>
      </w:r>
      <w:r>
        <w:rPr>
          <w:rFonts w:hint="eastAsia"/>
        </w:rPr>
        <w:t xml:space="preserve">[P]. </w:t>
      </w:r>
      <w:r>
        <w:rPr>
          <w:rFonts w:hint="eastAsia"/>
        </w:rPr>
        <w:t>专利国别：专利号</w:t>
      </w:r>
      <w:r>
        <w:rPr>
          <w:rFonts w:hint="eastAsia"/>
        </w:rPr>
        <w:t xml:space="preserve">, </w:t>
      </w:r>
      <w:r>
        <w:rPr>
          <w:rFonts w:hint="eastAsia"/>
        </w:rPr>
        <w:t>发布日期</w:t>
      </w:r>
      <w:r>
        <w:rPr>
          <w:rFonts w:hint="eastAsia"/>
        </w:rPr>
        <w:t>.</w:t>
      </w:r>
    </w:p>
    <w:p w14:paraId="6EA54805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>[6]</w:t>
      </w:r>
      <w:r>
        <w:t xml:space="preserve"> </w:t>
      </w:r>
      <w:r>
        <w:rPr>
          <w:rFonts w:hint="eastAsia"/>
        </w:rPr>
        <w:t>姜锡洲</w:t>
      </w:r>
      <w:r>
        <w:rPr>
          <w:rFonts w:hint="eastAsia"/>
        </w:rPr>
        <w:t xml:space="preserve">. </w:t>
      </w:r>
      <w:r>
        <w:rPr>
          <w:rFonts w:hint="eastAsia"/>
        </w:rPr>
        <w:t>一种温热外敷药制备方案</w:t>
      </w:r>
      <w:r>
        <w:rPr>
          <w:rFonts w:hint="eastAsia"/>
        </w:rPr>
        <w:t xml:space="preserve">[P]. </w:t>
      </w:r>
      <w:r>
        <w:rPr>
          <w:rFonts w:hint="eastAsia"/>
        </w:rPr>
        <w:t>中国专利：</w:t>
      </w:r>
      <w:r>
        <w:rPr>
          <w:rFonts w:hint="eastAsia"/>
        </w:rPr>
        <w:t>881056078, 1983-08-12.</w:t>
      </w:r>
    </w:p>
    <w:p w14:paraId="55C8D775" w14:textId="77777777" w:rsidR="00F405B1" w:rsidRDefault="00E8409E">
      <w:pPr>
        <w:pStyle w:val="affa"/>
      </w:pPr>
      <w:r>
        <w:rPr>
          <w:rFonts w:hint="eastAsia"/>
        </w:rPr>
        <w:t xml:space="preserve">G. </w:t>
      </w:r>
      <w:r>
        <w:rPr>
          <w:rFonts w:hint="eastAsia"/>
        </w:rPr>
        <w:t>国际、国家标准</w:t>
      </w:r>
    </w:p>
    <w:p w14:paraId="14FE9639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标准代号</w:t>
      </w:r>
      <w:r>
        <w:rPr>
          <w:rFonts w:hint="eastAsia"/>
        </w:rPr>
        <w:t xml:space="preserve">, </w:t>
      </w:r>
      <w:r>
        <w:rPr>
          <w:rFonts w:hint="eastAsia"/>
        </w:rPr>
        <w:t>标准名称</w:t>
      </w:r>
      <w:r>
        <w:rPr>
          <w:rFonts w:hint="eastAsia"/>
        </w:rPr>
        <w:t xml:space="preserve">[S]. 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出版者</w:t>
      </w:r>
      <w:r>
        <w:rPr>
          <w:rFonts w:hint="eastAsia"/>
        </w:rPr>
        <w:t xml:space="preserve">, </w:t>
      </w:r>
      <w:r>
        <w:rPr>
          <w:rFonts w:hint="eastAsia"/>
        </w:rPr>
        <w:t>出版年</w:t>
      </w:r>
      <w:r>
        <w:rPr>
          <w:rFonts w:hint="eastAsia"/>
        </w:rPr>
        <w:t>.</w:t>
      </w:r>
    </w:p>
    <w:p w14:paraId="05D5BFB5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>[7] GB/T 16159</w:t>
      </w:r>
      <w:r>
        <w:rPr>
          <w:rFonts w:hint="eastAsia"/>
        </w:rPr>
        <w:t>—</w:t>
      </w:r>
      <w:r>
        <w:rPr>
          <w:rFonts w:hint="eastAsia"/>
        </w:rPr>
        <w:t xml:space="preserve">1996, </w:t>
      </w:r>
      <w:r>
        <w:rPr>
          <w:rFonts w:hint="eastAsia"/>
        </w:rPr>
        <w:t>汉语拼音正词法基本规则</w:t>
      </w:r>
      <w:r>
        <w:rPr>
          <w:rFonts w:hint="eastAsia"/>
        </w:rPr>
        <w:t xml:space="preserve">[S].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中国标准出版社</w:t>
      </w:r>
      <w:r>
        <w:rPr>
          <w:rFonts w:hint="eastAsia"/>
        </w:rPr>
        <w:t>, 1996.</w:t>
      </w:r>
    </w:p>
    <w:p w14:paraId="742842AA" w14:textId="77777777" w:rsidR="00F405B1" w:rsidRDefault="00E8409E">
      <w:pPr>
        <w:pStyle w:val="affa"/>
      </w:pPr>
      <w:r>
        <w:rPr>
          <w:rFonts w:hint="eastAsia"/>
        </w:rPr>
        <w:t>H.</w:t>
      </w:r>
      <w:r>
        <w:rPr>
          <w:rFonts w:hint="eastAsia"/>
        </w:rPr>
        <w:t>报纸文章</w:t>
      </w:r>
    </w:p>
    <w:p w14:paraId="479271A3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 xml:space="preserve">. </w:t>
      </w:r>
      <w:r>
        <w:rPr>
          <w:rFonts w:hint="eastAsia"/>
        </w:rPr>
        <w:t>文献题名</w:t>
      </w:r>
      <w:r>
        <w:rPr>
          <w:rFonts w:hint="eastAsia"/>
        </w:rPr>
        <w:t xml:space="preserve">[N]. </w:t>
      </w:r>
      <w:r>
        <w:rPr>
          <w:rFonts w:hint="eastAsia"/>
        </w:rPr>
        <w:t>报纸名</w:t>
      </w:r>
      <w:r>
        <w:rPr>
          <w:rFonts w:hint="eastAsia"/>
        </w:rPr>
        <w:t xml:space="preserve">, </w:t>
      </w:r>
      <w:r>
        <w:rPr>
          <w:rFonts w:hint="eastAsia"/>
        </w:rPr>
        <w:t>出版日期</w:t>
      </w:r>
      <w:r>
        <w:rPr>
          <w:rFonts w:hint="eastAsia"/>
        </w:rPr>
        <w:t>(</w:t>
      </w:r>
      <w:r>
        <w:rPr>
          <w:rFonts w:hint="eastAsia"/>
        </w:rPr>
        <w:t>版次</w:t>
      </w:r>
      <w:r>
        <w:rPr>
          <w:rFonts w:hint="eastAsia"/>
        </w:rPr>
        <w:t>).</w:t>
      </w:r>
    </w:p>
    <w:p w14:paraId="581E5A0C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 xml:space="preserve">[8] </w:t>
      </w:r>
      <w:r>
        <w:rPr>
          <w:rFonts w:hint="eastAsia"/>
        </w:rPr>
        <w:t>谢希德</w:t>
      </w:r>
      <w:r>
        <w:rPr>
          <w:rFonts w:hint="eastAsia"/>
        </w:rPr>
        <w:t xml:space="preserve">. </w:t>
      </w:r>
      <w:r>
        <w:rPr>
          <w:rFonts w:hint="eastAsia"/>
        </w:rPr>
        <w:t>创造学习的思路</w:t>
      </w:r>
      <w:r>
        <w:rPr>
          <w:rFonts w:hint="eastAsia"/>
        </w:rPr>
        <w:t xml:space="preserve">[N]. </w:t>
      </w:r>
      <w:r>
        <w:rPr>
          <w:rFonts w:hint="eastAsia"/>
        </w:rPr>
        <w:t>人民日报</w:t>
      </w:r>
      <w:r>
        <w:rPr>
          <w:rFonts w:hint="eastAsia"/>
        </w:rPr>
        <w:t>, 1998-12-25(10).</w:t>
      </w:r>
    </w:p>
    <w:p w14:paraId="1F71646A" w14:textId="77777777" w:rsidR="00F405B1" w:rsidRDefault="00E8409E">
      <w:pPr>
        <w:pStyle w:val="affa"/>
      </w:pPr>
      <w:r>
        <w:rPr>
          <w:rFonts w:hint="eastAsia"/>
        </w:rPr>
        <w:t>I.</w:t>
      </w:r>
      <w:r>
        <w:rPr>
          <w:rFonts w:hint="eastAsia"/>
        </w:rPr>
        <w:t>电子文献</w:t>
      </w:r>
    </w:p>
    <w:p w14:paraId="5C25F91E" w14:textId="77777777" w:rsidR="00F405B1" w:rsidRDefault="00E8409E">
      <w:pPr>
        <w:pStyle w:val="affa"/>
      </w:pPr>
      <w:r>
        <w:rPr>
          <w:rFonts w:hint="eastAsia"/>
        </w:rPr>
        <w:t>[</w:t>
      </w:r>
      <w:r>
        <w:rPr>
          <w:rFonts w:hint="eastAsia"/>
        </w:rPr>
        <w:t>序号</w:t>
      </w:r>
      <w:r>
        <w:rPr>
          <w:rFonts w:hint="eastAsia"/>
        </w:rPr>
        <w:t xml:space="preserve">] </w:t>
      </w:r>
      <w:r>
        <w:rPr>
          <w:rFonts w:hint="eastAsia"/>
        </w:rPr>
        <w:t>主要责任者</w:t>
      </w:r>
      <w:r>
        <w:rPr>
          <w:rFonts w:hint="eastAsia"/>
        </w:rPr>
        <w:t xml:space="preserve">. </w:t>
      </w:r>
      <w:r>
        <w:rPr>
          <w:rFonts w:hint="eastAsia"/>
        </w:rPr>
        <w:t>电子文献题名［文献类型</w:t>
      </w:r>
      <w:r>
        <w:rPr>
          <w:rFonts w:hint="eastAsia"/>
        </w:rPr>
        <w:t>/</w:t>
      </w:r>
      <w:r>
        <w:rPr>
          <w:rFonts w:hint="eastAsia"/>
        </w:rPr>
        <w:t>载体类型］</w:t>
      </w:r>
      <w:r>
        <w:rPr>
          <w:rFonts w:hint="eastAsia"/>
        </w:rPr>
        <w:t xml:space="preserve">. </w:t>
      </w:r>
      <w:r>
        <w:rPr>
          <w:rFonts w:hint="eastAsia"/>
        </w:rPr>
        <w:t>电子文献的出版或可获得地址</w:t>
      </w:r>
      <w:r>
        <w:rPr>
          <w:rFonts w:hint="eastAsia"/>
        </w:rPr>
        <w:t xml:space="preserve">, </w:t>
      </w:r>
      <w:r>
        <w:rPr>
          <w:rFonts w:hint="eastAsia"/>
        </w:rPr>
        <w:t>发表或更新的期</w:t>
      </w:r>
      <w:r>
        <w:rPr>
          <w:rFonts w:hint="eastAsia"/>
        </w:rPr>
        <w:t>/</w:t>
      </w:r>
      <w:r>
        <w:rPr>
          <w:rFonts w:hint="eastAsia"/>
        </w:rPr>
        <w:t>引用日期</w:t>
      </w:r>
      <w:r>
        <w:rPr>
          <w:rFonts w:hint="eastAsia"/>
        </w:rPr>
        <w:t>(</w:t>
      </w:r>
      <w:r>
        <w:rPr>
          <w:rFonts w:hint="eastAsia"/>
        </w:rPr>
        <w:t>任选</w:t>
      </w:r>
      <w:r>
        <w:rPr>
          <w:rFonts w:hint="eastAsia"/>
        </w:rPr>
        <w:t>).</w:t>
      </w:r>
    </w:p>
    <w:p w14:paraId="37D2E019" w14:textId="77777777" w:rsidR="00F405B1" w:rsidRDefault="00E8409E">
      <w:pPr>
        <w:pStyle w:val="affa"/>
      </w:pPr>
      <w:r>
        <w:rPr>
          <w:rFonts w:hint="eastAsia"/>
        </w:rPr>
        <w:t>例如：</w:t>
      </w:r>
      <w:r>
        <w:rPr>
          <w:rFonts w:hint="eastAsia"/>
        </w:rPr>
        <w:t xml:space="preserve">[9] </w:t>
      </w:r>
      <w:r>
        <w:rPr>
          <w:rFonts w:hint="eastAsia"/>
        </w:rPr>
        <w:t>王明亮．中国学术期刊标准化数据库系统工程的建设</w:t>
      </w:r>
      <w:r>
        <w:rPr>
          <w:rFonts w:hint="eastAsia"/>
        </w:rPr>
        <w:t>[EB/OL].</w:t>
      </w:r>
    </w:p>
    <w:p w14:paraId="2FEBDDA6" w14:textId="77777777" w:rsidR="00F405B1" w:rsidRDefault="00E8409E">
      <w:pPr>
        <w:pStyle w:val="affa"/>
      </w:pPr>
      <w:r>
        <w:rPr>
          <w:rFonts w:hint="eastAsia"/>
        </w:rPr>
        <w:t>http://www.cajcd.cn/pub/wml.txt/9808 10-2.html,1998-08-16/1998-10-04.</w:t>
      </w:r>
    </w:p>
    <w:p w14:paraId="06A2F67C" w14:textId="77777777" w:rsidR="00F405B1" w:rsidRDefault="00E8409E">
      <w:pPr>
        <w:pStyle w:val="affa"/>
      </w:pPr>
      <w:bookmarkStart w:id="166" w:name="_Toc154893283"/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t>文献类型</w:t>
      </w:r>
      <w:r>
        <w:rPr>
          <w:rFonts w:hint="eastAsia"/>
        </w:rPr>
        <w:t>的标注方法</w:t>
      </w:r>
      <w:bookmarkEnd w:id="166"/>
    </w:p>
    <w:p w14:paraId="34D6A9F8" w14:textId="77777777" w:rsidR="00F405B1" w:rsidRDefault="00E8409E">
      <w:pPr>
        <w:pStyle w:val="affa"/>
      </w:pPr>
      <w:r>
        <w:lastRenderedPageBreak/>
        <w:t>根据</w:t>
      </w:r>
      <w:r>
        <w:t>GB3469-83</w:t>
      </w:r>
      <w:r>
        <w:t>《文献类型与文献载体代码》</w:t>
      </w:r>
      <w:r>
        <w:rPr>
          <w:rFonts w:hint="eastAsia"/>
        </w:rPr>
        <w:t>的</w:t>
      </w:r>
      <w:r>
        <w:t>规定，以下各种参考文献类型</w:t>
      </w:r>
      <w:r>
        <w:rPr>
          <w:rFonts w:hint="eastAsia"/>
        </w:rPr>
        <w:t>用</w:t>
      </w:r>
      <w:r>
        <w:t>英文大写字母方式标</w:t>
      </w:r>
      <w:r>
        <w:rPr>
          <w:rFonts w:hint="eastAsia"/>
        </w:rPr>
        <w:t>注</w:t>
      </w:r>
      <w:r>
        <w:t>：专著</w:t>
      </w:r>
      <w:r>
        <w:t>[</w:t>
      </w:r>
      <w:r>
        <w:rPr>
          <w:rFonts w:hint="eastAsia"/>
        </w:rPr>
        <w:t>M</w:t>
      </w:r>
      <w:r>
        <w:t>]</w:t>
      </w:r>
      <w:r>
        <w:rPr>
          <w:rFonts w:hint="eastAsia"/>
        </w:rPr>
        <w:t>，</w:t>
      </w:r>
      <w:r>
        <w:t>论文集</w:t>
      </w:r>
      <w:r>
        <w:t>[</w:t>
      </w:r>
      <w:r>
        <w:rPr>
          <w:rFonts w:hint="eastAsia"/>
        </w:rPr>
        <w:t>C</w:t>
      </w:r>
      <w:r>
        <w:t>]</w:t>
      </w:r>
      <w:r>
        <w:rPr>
          <w:rFonts w:hint="eastAsia"/>
        </w:rPr>
        <w:t>，</w:t>
      </w:r>
      <w:r>
        <w:t>报纸文章</w:t>
      </w:r>
      <w:r>
        <w:t>[N]</w:t>
      </w:r>
      <w:r>
        <w:rPr>
          <w:rFonts w:hint="eastAsia"/>
        </w:rPr>
        <w:t>，</w:t>
      </w:r>
      <w:r>
        <w:t>期刊文章</w:t>
      </w:r>
      <w:r>
        <w:t>[J]</w:t>
      </w:r>
      <w:r>
        <w:rPr>
          <w:rFonts w:hint="eastAsia"/>
        </w:rPr>
        <w:t>，</w:t>
      </w:r>
      <w:r>
        <w:t>学位论文</w:t>
      </w:r>
      <w:r>
        <w:t>[D]</w:t>
      </w:r>
      <w:r>
        <w:rPr>
          <w:rFonts w:hint="eastAsia"/>
        </w:rPr>
        <w:t>，</w:t>
      </w:r>
      <w:r>
        <w:t>报告</w:t>
      </w:r>
      <w:r>
        <w:t>[R]</w:t>
      </w:r>
      <w:r>
        <w:rPr>
          <w:rFonts w:hint="eastAsia"/>
        </w:rPr>
        <w:t>，</w:t>
      </w:r>
      <w:r>
        <w:t>标准</w:t>
      </w:r>
      <w:r>
        <w:t>[S]</w:t>
      </w:r>
      <w:r>
        <w:rPr>
          <w:rFonts w:hint="eastAsia"/>
        </w:rPr>
        <w:t>，</w:t>
      </w:r>
      <w:r>
        <w:t>专利</w:t>
      </w:r>
      <w:r>
        <w:t>[P]</w:t>
      </w:r>
      <w:r>
        <w:rPr>
          <w:rFonts w:hint="eastAsia"/>
        </w:rPr>
        <w:t>，单篇论文</w:t>
      </w:r>
      <w:r>
        <w:rPr>
          <w:rFonts w:hint="eastAsia"/>
        </w:rPr>
        <w:t>[A]</w:t>
      </w:r>
      <w:r>
        <w:rPr>
          <w:rFonts w:hint="eastAsia"/>
        </w:rPr>
        <w:t>，其它</w:t>
      </w:r>
      <w:r>
        <w:rPr>
          <w:rFonts w:hint="eastAsia"/>
        </w:rPr>
        <w:t>[Z]</w:t>
      </w:r>
      <w:r>
        <w:rPr>
          <w:rFonts w:hint="eastAsia"/>
        </w:rPr>
        <w:t>。电子文献类型：</w:t>
      </w:r>
      <w:r>
        <w:t>数据库</w:t>
      </w:r>
      <w:r>
        <w:rPr>
          <w:rFonts w:hint="eastAsia"/>
        </w:rPr>
        <w:t>（</w:t>
      </w:r>
      <w:r>
        <w:t>database</w:t>
      </w:r>
      <w:r>
        <w:rPr>
          <w:rFonts w:hint="eastAsia"/>
        </w:rPr>
        <w:t>）</w:t>
      </w:r>
      <w:r>
        <w:t>[DB]</w:t>
      </w:r>
      <w:r>
        <w:t>，计算机程序</w:t>
      </w:r>
      <w:r>
        <w:rPr>
          <w:rFonts w:hint="eastAsia"/>
        </w:rPr>
        <w:t>（</w:t>
      </w:r>
      <w:r>
        <w:t>computer program</w:t>
      </w:r>
      <w:r>
        <w:rPr>
          <w:rFonts w:hint="eastAsia"/>
        </w:rPr>
        <w:t>）</w:t>
      </w:r>
      <w:r>
        <w:t>[CP]</w:t>
      </w:r>
      <w:r>
        <w:t>，电子公告</w:t>
      </w:r>
      <w:r>
        <w:rPr>
          <w:rFonts w:hint="eastAsia"/>
        </w:rPr>
        <w:t>（</w:t>
      </w:r>
      <w:r>
        <w:t>electronic bulletin board</w:t>
      </w:r>
      <w:r>
        <w:rPr>
          <w:rFonts w:hint="eastAsia"/>
        </w:rPr>
        <w:t>）</w:t>
      </w:r>
      <w:r>
        <w:t>[EB]</w:t>
      </w:r>
      <w:r>
        <w:t>。</w:t>
      </w:r>
    </w:p>
    <w:p w14:paraId="2A436E67" w14:textId="77777777" w:rsidR="00F405B1" w:rsidRDefault="00E8409E">
      <w:pPr>
        <w:pStyle w:val="affa"/>
      </w:pPr>
      <w:bookmarkStart w:id="167" w:name="_Toc154893284"/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t>载体类型标识</w:t>
      </w:r>
      <w:r>
        <w:rPr>
          <w:rFonts w:hint="eastAsia"/>
        </w:rPr>
        <w:t>的标注方法</w:t>
      </w:r>
      <w:bookmarkEnd w:id="167"/>
    </w:p>
    <w:p w14:paraId="77EF410D" w14:textId="77777777" w:rsidR="00F405B1" w:rsidRDefault="00E8409E">
      <w:pPr>
        <w:pStyle w:val="affa"/>
      </w:pPr>
      <w:r>
        <w:t>以纸张为载体的文献在引做参考文献时不必注明其载体类型。</w:t>
      </w:r>
    </w:p>
    <w:p w14:paraId="309F958C" w14:textId="77777777" w:rsidR="00F405B1" w:rsidRDefault="00E8409E">
      <w:pPr>
        <w:pStyle w:val="affa"/>
      </w:pPr>
      <w:r>
        <w:t>对于非纸张型载体的电子文献，当被引用为参考文献时</w:t>
      </w:r>
      <w:r>
        <w:rPr>
          <w:rFonts w:hint="eastAsia"/>
        </w:rPr>
        <w:t>，</w:t>
      </w:r>
      <w:r>
        <w:t>需在参考文献类型标识中同时标明其载体类型</w:t>
      </w:r>
      <w:r>
        <w:rPr>
          <w:rFonts w:hint="eastAsia"/>
        </w:rPr>
        <w:t>，用英文大写字母标注：</w:t>
      </w:r>
    </w:p>
    <w:p w14:paraId="7538DF38" w14:textId="77777777" w:rsidR="00F405B1" w:rsidRDefault="00E8409E">
      <w:pPr>
        <w:pStyle w:val="affa"/>
      </w:pPr>
      <w:r>
        <w:t>磁带</w:t>
      </w:r>
      <w:r>
        <w:rPr>
          <w:rFonts w:hint="eastAsia"/>
        </w:rPr>
        <w:t>（</w:t>
      </w:r>
      <w:r>
        <w:t>magnetic</w:t>
      </w:r>
      <w:r>
        <w:rPr>
          <w:rFonts w:hint="eastAsia"/>
        </w:rPr>
        <w:t>）</w:t>
      </w:r>
      <w:r>
        <w:t>[MT]</w:t>
      </w:r>
      <w:r>
        <w:rPr>
          <w:rFonts w:hint="eastAsia"/>
        </w:rPr>
        <w:t>，</w:t>
      </w:r>
      <w:r>
        <w:t>磁盘</w:t>
      </w:r>
      <w:r>
        <w:rPr>
          <w:rFonts w:hint="eastAsia"/>
        </w:rPr>
        <w:t>（</w:t>
      </w:r>
      <w:r>
        <w:t>disk</w:t>
      </w:r>
      <w:r>
        <w:rPr>
          <w:rFonts w:hint="eastAsia"/>
        </w:rPr>
        <w:t>）</w:t>
      </w:r>
      <w:r>
        <w:t>[DK]</w:t>
      </w:r>
      <w:r>
        <w:rPr>
          <w:rFonts w:hint="eastAsia"/>
        </w:rPr>
        <w:t>，</w:t>
      </w:r>
      <w:r>
        <w:t>光盘</w:t>
      </w:r>
      <w:r>
        <w:t>[CD]</w:t>
      </w:r>
      <w:r>
        <w:rPr>
          <w:rFonts w:hint="eastAsia"/>
        </w:rPr>
        <w:t>，</w:t>
      </w:r>
      <w:r>
        <w:t>联机网络</w:t>
      </w:r>
      <w:r>
        <w:rPr>
          <w:rFonts w:hint="eastAsia"/>
        </w:rPr>
        <w:t>（</w:t>
      </w:r>
      <w:r>
        <w:t>online</w:t>
      </w:r>
      <w:r>
        <w:rPr>
          <w:rFonts w:hint="eastAsia"/>
        </w:rPr>
        <w:t>）</w:t>
      </w:r>
      <w:r>
        <w:t>[OL]</w:t>
      </w:r>
      <w:r>
        <w:t>。</w:t>
      </w:r>
    </w:p>
    <w:p w14:paraId="21D84C80" w14:textId="77777777" w:rsidR="00F405B1" w:rsidRDefault="00E8409E">
      <w:pPr>
        <w:pStyle w:val="affa"/>
      </w:pPr>
      <w:r>
        <w:t>电子文献类型与载体类型标识基本格式为</w:t>
      </w:r>
      <w:r>
        <w:rPr>
          <w:rFonts w:hint="eastAsia"/>
        </w:rPr>
        <w:t>[</w:t>
      </w:r>
      <w:r>
        <w:t>文献类型标识</w:t>
      </w:r>
      <w:r>
        <w:t>/</w:t>
      </w:r>
      <w:r>
        <w:t>载体类型标识</w:t>
      </w:r>
      <w:r>
        <w:rPr>
          <w:rFonts w:hint="eastAsia"/>
        </w:rPr>
        <w:t>]</w:t>
      </w:r>
    </w:p>
    <w:p w14:paraId="01FB865F" w14:textId="77777777" w:rsidR="00F405B1" w:rsidRDefault="00E8409E">
      <w:pPr>
        <w:pStyle w:val="affa"/>
      </w:pPr>
      <w:r>
        <w:t>例如：</w:t>
      </w:r>
    </w:p>
    <w:p w14:paraId="295EA302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AA8280" wp14:editId="395D371A">
                <wp:simplePos x="0" y="0"/>
                <wp:positionH relativeFrom="column">
                  <wp:posOffset>2170430</wp:posOffset>
                </wp:positionH>
                <wp:positionV relativeFrom="paragraph">
                  <wp:posOffset>178435</wp:posOffset>
                </wp:positionV>
                <wp:extent cx="3850005" cy="1209675"/>
                <wp:effectExtent l="533400" t="4445" r="17145" b="519430"/>
                <wp:wrapNone/>
                <wp:docPr id="83" name="自选图形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0005" cy="1209675"/>
                        </a:xfrm>
                        <a:prstGeom prst="wedgeRoundRectCallout">
                          <a:avLst>
                            <a:gd name="adj1" fmla="val -62898"/>
                            <a:gd name="adj2" fmla="val 90838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E2249D8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参考文献格式以模板为准，知网等网站提供的格式与模板要求不一致，请自行修改！</w:t>
                            </w:r>
                          </w:p>
                          <w:p w14:paraId="0477D297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  <w:highlight w:val="yellow"/>
                              </w:rPr>
                              <w:t>下述例程为知网下载例程，页码之后的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  <w:highlight w:val="yellow"/>
                              </w:rPr>
                              <w:t>DOI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  <w:highlight w:val="yellow"/>
                              </w:rPr>
                              <w:t>信息需要删除：</w:t>
                            </w:r>
                          </w:p>
                          <w:p w14:paraId="03D6ACB9" w14:textId="77777777" w:rsidR="00AD0DE7" w:rsidRDefault="00AD0DE7">
                            <w:pPr>
                              <w:jc w:val="left"/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[</w:t>
                            </w:r>
                            <w: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  <w:t xml:space="preserve">1]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李琳杰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赵伟博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杨杰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基于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PLC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的智能种植方舱控制系统设计与应用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 xml:space="preserve"> [J].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工业仪表与自动化装置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 xml:space="preserve">, 2024, (05): 9-12. </w:t>
                            </w:r>
                            <w:r>
                              <w:rPr>
                                <w:rFonts w:hint="eastAsia"/>
                                <w:b/>
                                <w:strike/>
                                <w:color w:val="FF0000"/>
                                <w:sz w:val="21"/>
                                <w:szCs w:val="21"/>
                              </w:rPr>
                              <w:t>DOI:10.19950/j.cnki.CN61-1121/TH.2024.05.002.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5AA8280" id="_x0000_s1115" type="#_x0000_t62" style="position:absolute;left:0;text-align:left;margin-left:170.9pt;margin-top:14.05pt;width:303.15pt;height:95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" adj="-2786,30421" fillcolor="#cff">
                <v:textbox>
                  <w:txbxContent>
                    <w:p w14:paraId="7E2249D8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参考文献格式以模板为准，知网等网站提供的格式与模板要求不一致，请自行修改！</w:t>
                      </w:r>
                    </w:p>
                    <w:p w14:paraId="0477D297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  <w:highlight w:val="yellow"/>
                        </w:rPr>
                        <w:t>下述例程为知网下载例程，页码之后的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  <w:highlight w:val="yellow"/>
                        </w:rPr>
                        <w:t>DOI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  <w:highlight w:val="yellow"/>
                        </w:rPr>
                        <w:t>信息需要删除：</w:t>
                      </w:r>
                    </w:p>
                    <w:p w14:paraId="03D6ACB9" w14:textId="77777777" w:rsidR="00AD0DE7" w:rsidRDefault="00AD0DE7">
                      <w:pPr>
                        <w:jc w:val="left"/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[</w:t>
                      </w:r>
                      <w:r>
                        <w:rPr>
                          <w:b/>
                          <w:color w:val="FF0000"/>
                          <w:sz w:val="21"/>
                          <w:szCs w:val="21"/>
                        </w:rPr>
                        <w:t xml:space="preserve">1]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李琳杰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赵伟博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杨杰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 xml:space="preserve">.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基于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PLC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的智能种植方舱控制系统设计与应用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 xml:space="preserve"> [J].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工业仪表与自动化装置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 xml:space="preserve">, 2024, (05): 9-12. </w:t>
                      </w:r>
                      <w:r>
                        <w:rPr>
                          <w:rFonts w:hint="eastAsia"/>
                          <w:b/>
                          <w:strike/>
                          <w:color w:val="FF0000"/>
                          <w:sz w:val="21"/>
                          <w:szCs w:val="21"/>
                        </w:rPr>
                        <w:t>DOI:10.19950/j.cnki.CN61-1121/TH.2024.05.002.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[DB/OL]</w:t>
      </w:r>
      <w:r>
        <w:t>——</w:t>
      </w:r>
      <w:r>
        <w:t>联机网上数据</w:t>
      </w:r>
      <w:r>
        <w:t>(database online)</w:t>
      </w:r>
      <w:r>
        <w:t>；</w:t>
      </w:r>
    </w:p>
    <w:p w14:paraId="2EA05BEC" w14:textId="77777777" w:rsidR="00F405B1" w:rsidRDefault="00E8409E">
      <w:pPr>
        <w:pStyle w:val="affa"/>
      </w:pPr>
      <w:r>
        <w:rPr>
          <w:rFonts w:hint="eastAsia"/>
        </w:rPr>
        <w:t>[DB/MT]</w:t>
      </w:r>
      <w:r>
        <w:t>——</w:t>
      </w:r>
      <w:r>
        <w:t>磁带数据库</w:t>
      </w:r>
      <w:r>
        <w:t>(database on magnetic tape)</w:t>
      </w:r>
      <w:r>
        <w:t>；</w:t>
      </w:r>
    </w:p>
    <w:p w14:paraId="58F32F32" w14:textId="77777777" w:rsidR="00F405B1" w:rsidRDefault="00E8409E">
      <w:pPr>
        <w:pStyle w:val="affa"/>
      </w:pPr>
      <w:r>
        <w:rPr>
          <w:rFonts w:hint="eastAsia"/>
        </w:rPr>
        <w:t>[M/CD]</w:t>
      </w:r>
      <w:r>
        <w:t>——</w:t>
      </w:r>
      <w:r>
        <w:t>光盘图书</w:t>
      </w:r>
      <w:r>
        <w:t>(monograph on CD</w:t>
      </w:r>
      <w:r>
        <w:rPr>
          <w:rFonts w:hint="eastAsia"/>
        </w:rPr>
        <w:t xml:space="preserve"> ROM)</w:t>
      </w:r>
      <w:r>
        <w:t>；</w:t>
      </w:r>
    </w:p>
    <w:p w14:paraId="04666F6E" w14:textId="77777777" w:rsidR="00F405B1" w:rsidRDefault="00E8409E">
      <w:pPr>
        <w:pStyle w:val="affa"/>
      </w:pPr>
      <w:r>
        <w:rPr>
          <w:rFonts w:hint="eastAsia"/>
        </w:rPr>
        <w:t>[CP/CK]</w:t>
      </w:r>
      <w:r>
        <w:t>——</w:t>
      </w:r>
      <w:r>
        <w:t>磁盘软件</w:t>
      </w:r>
      <w:r>
        <w:t>(computer program on disk)</w:t>
      </w:r>
      <w:r>
        <w:t>；</w:t>
      </w:r>
    </w:p>
    <w:p w14:paraId="68CD6F67" w14:textId="77777777" w:rsidR="00F405B1" w:rsidRDefault="00E8409E">
      <w:pPr>
        <w:pStyle w:val="affa"/>
      </w:pPr>
      <w:r>
        <w:rPr>
          <w:rFonts w:hint="eastAsia"/>
        </w:rPr>
        <w:t>[J/OL]</w:t>
      </w:r>
      <w:r>
        <w:t>——</w:t>
      </w:r>
      <w:r>
        <w:t>网上期刊</w:t>
      </w:r>
      <w:r>
        <w:t>(serial online)</w:t>
      </w:r>
      <w:r>
        <w:t>；</w:t>
      </w:r>
    </w:p>
    <w:p w14:paraId="2C37B536" w14:textId="77777777" w:rsidR="00F405B1" w:rsidRDefault="00E8409E">
      <w:pPr>
        <w:pStyle w:val="affa"/>
      </w:pPr>
      <w:r>
        <w:rPr>
          <w:rFonts w:hint="eastAsia"/>
        </w:rPr>
        <w:t>[EB/OL]</w:t>
      </w:r>
      <w:r>
        <w:t>——</w:t>
      </w:r>
      <w:r>
        <w:t>网上电子公告</w:t>
      </w:r>
      <w:r>
        <w:t>(electronic bulletin board online)</w:t>
      </w:r>
      <w:r>
        <w:rPr>
          <w:rFonts w:hint="eastAsia"/>
        </w:rPr>
        <w:t>。</w:t>
      </w:r>
    </w:p>
    <w:p w14:paraId="702F9695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）参考文献示例：</w:t>
      </w:r>
    </w:p>
    <w:p w14:paraId="6CB0B448" w14:textId="77777777" w:rsidR="00F405B1" w:rsidRDefault="00E8409E">
      <w:pPr>
        <w:pStyle w:val="affa"/>
      </w:pPr>
      <w:r>
        <w:rPr>
          <w:rFonts w:hint="eastAsia"/>
        </w:rPr>
        <w:t xml:space="preserve">[1] </w:t>
      </w:r>
      <w:r>
        <w:t>D.Spinellis, K.Raptis. Component mining: a process and its pattern language[J]. Information and Software Technology,</w:t>
      </w:r>
      <w:r>
        <w:rPr>
          <w:rFonts w:hint="eastAsia"/>
        </w:rPr>
        <w:t xml:space="preserve"> </w:t>
      </w:r>
      <w:r>
        <w:t>200</w:t>
      </w:r>
      <w:r>
        <w:rPr>
          <w:rFonts w:hint="eastAsia"/>
        </w:rPr>
        <w:t>6,</w:t>
      </w:r>
      <w:r>
        <w:t xml:space="preserve"> 42</w:t>
      </w:r>
      <w:r>
        <w:rPr>
          <w:rFonts w:hint="eastAsia"/>
        </w:rPr>
        <w:t>(5):</w:t>
      </w:r>
      <w:r>
        <w:t xml:space="preserve"> </w:t>
      </w:r>
      <w:r>
        <w:rPr>
          <w:rFonts w:hint="eastAsia"/>
        </w:rPr>
        <w:t>5-8.</w:t>
      </w:r>
    </w:p>
    <w:p w14:paraId="52012C8F" w14:textId="77777777" w:rsidR="00F405B1" w:rsidRDefault="00E8409E">
      <w:pPr>
        <w:pStyle w:val="affa"/>
      </w:pPr>
      <w:r>
        <w:rPr>
          <w:rFonts w:hint="eastAsia"/>
        </w:rPr>
        <w:t xml:space="preserve">[2] </w:t>
      </w:r>
      <w:r>
        <w:t>杨芙清</w:t>
      </w:r>
      <w:r>
        <w:t xml:space="preserve">, </w:t>
      </w:r>
      <w:r>
        <w:t>梅宏</w:t>
      </w:r>
      <w:r>
        <w:t xml:space="preserve">, </w:t>
      </w:r>
      <w:r>
        <w:t>李克勤</w:t>
      </w:r>
      <w:r>
        <w:rPr>
          <w:rFonts w:hint="eastAsia"/>
        </w:rPr>
        <w:t>.</w:t>
      </w:r>
      <w:r>
        <w:t xml:space="preserve"> </w:t>
      </w:r>
      <w:r>
        <w:t>软件复用与软件构件技术</w:t>
      </w:r>
      <w:r>
        <w:t>[J]</w:t>
      </w:r>
      <w:r>
        <w:rPr>
          <w:rFonts w:hint="eastAsia"/>
        </w:rPr>
        <w:t>.</w:t>
      </w:r>
      <w:r>
        <w:t xml:space="preserve"> </w:t>
      </w:r>
      <w:r>
        <w:t>电子学报</w:t>
      </w:r>
      <w:r>
        <w:rPr>
          <w:rFonts w:hint="eastAsia"/>
        </w:rPr>
        <w:t xml:space="preserve">, </w:t>
      </w:r>
      <w:r>
        <w:t>1999</w:t>
      </w:r>
      <w:r>
        <w:rPr>
          <w:rFonts w:hint="eastAsia"/>
        </w:rPr>
        <w:t xml:space="preserve">, </w:t>
      </w:r>
      <w:r>
        <w:t>27(2)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32-38.</w:t>
      </w:r>
    </w:p>
    <w:p w14:paraId="12175447" w14:textId="77777777" w:rsidR="00F405B1" w:rsidRDefault="00E8409E">
      <w:pPr>
        <w:pStyle w:val="affa"/>
      </w:pPr>
      <w:r>
        <w:rPr>
          <w:rFonts w:hint="eastAsia"/>
        </w:rPr>
        <w:t xml:space="preserve">[3] </w:t>
      </w:r>
      <w:r>
        <w:t>杨芙清</w:t>
      </w:r>
      <w:r>
        <w:rPr>
          <w:rFonts w:hint="eastAsia"/>
        </w:rPr>
        <w:t>.</w:t>
      </w:r>
      <w:r>
        <w:t xml:space="preserve"> </w:t>
      </w:r>
      <w:r>
        <w:t>软件复用及相关技术</w:t>
      </w:r>
      <w:r>
        <w:t>[J]</w:t>
      </w:r>
      <w:r>
        <w:rPr>
          <w:rFonts w:hint="eastAsia"/>
        </w:rPr>
        <w:t>.</w:t>
      </w:r>
      <w:r>
        <w:t>计算机科学</w:t>
      </w:r>
      <w:r>
        <w:rPr>
          <w:rFonts w:hint="eastAsia"/>
        </w:rPr>
        <w:t xml:space="preserve">, </w:t>
      </w:r>
      <w:r>
        <w:t>1999</w:t>
      </w:r>
      <w:r>
        <w:rPr>
          <w:rFonts w:hint="eastAsia"/>
        </w:rPr>
        <w:t xml:space="preserve">, </w:t>
      </w:r>
      <w:r>
        <w:t>26(5)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8-10.</w:t>
      </w:r>
    </w:p>
    <w:p w14:paraId="2408D19B" w14:textId="77777777" w:rsidR="00F405B1" w:rsidRDefault="00E8409E">
      <w:pPr>
        <w:pStyle w:val="affa"/>
      </w:pPr>
      <w:r>
        <w:rPr>
          <w:rFonts w:hint="eastAsia"/>
        </w:rPr>
        <w:t xml:space="preserve">[4] </w:t>
      </w:r>
      <w:r>
        <w:t>Nenad Medvidovic, Richard Taylor</w:t>
      </w:r>
      <w:r>
        <w:rPr>
          <w:rFonts w:hint="eastAsia"/>
        </w:rPr>
        <w:t>.</w:t>
      </w:r>
      <w:r>
        <w:t xml:space="preserve"> A Classification and Comparison Framework for Software Architecture Description Languages[J]</w:t>
      </w:r>
      <w:r>
        <w:rPr>
          <w:rFonts w:hint="eastAsia"/>
        </w:rPr>
        <w:t>.</w:t>
      </w:r>
      <w:r>
        <w:t xml:space="preserve"> IEEE Transactions on Software Engineering</w:t>
      </w:r>
      <w:r>
        <w:rPr>
          <w:rFonts w:hint="eastAsia"/>
        </w:rPr>
        <w:t xml:space="preserve">, </w:t>
      </w:r>
      <w:r>
        <w:t>200</w:t>
      </w:r>
      <w:r>
        <w:rPr>
          <w:rFonts w:hint="eastAsia"/>
        </w:rPr>
        <w:t xml:space="preserve">5, </w:t>
      </w:r>
      <w:r>
        <w:t>25(1)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40-48.</w:t>
      </w:r>
    </w:p>
    <w:p w14:paraId="015DE86D" w14:textId="77777777" w:rsidR="00F405B1" w:rsidRDefault="00E8409E">
      <w:pPr>
        <w:pStyle w:val="affa"/>
      </w:pPr>
      <w:r>
        <w:rPr>
          <w:highlight w:val="yellow"/>
        </w:rPr>
        <w:t xml:space="preserve">[5] </w:t>
      </w:r>
      <w:r>
        <w:rPr>
          <w:highlight w:val="yellow"/>
        </w:rPr>
        <w:t>窦郁宏</w:t>
      </w:r>
      <w:r>
        <w:rPr>
          <w:highlight w:val="yellow"/>
        </w:rPr>
        <w:t xml:space="preserve">, </w:t>
      </w:r>
      <w:r>
        <w:rPr>
          <w:highlight w:val="yellow"/>
        </w:rPr>
        <w:t>陈松乔</w:t>
      </w:r>
      <w:r>
        <w:rPr>
          <w:highlight w:val="yellow"/>
        </w:rPr>
        <w:t xml:space="preserve">. </w:t>
      </w:r>
      <w:r>
        <w:rPr>
          <w:highlight w:val="yellow"/>
        </w:rPr>
        <w:t>程序挖掘中需求描述的研究</w:t>
      </w:r>
      <w:r>
        <w:rPr>
          <w:highlight w:val="yellow"/>
        </w:rPr>
        <w:t xml:space="preserve">[J]. </w:t>
      </w:r>
      <w:r>
        <w:rPr>
          <w:highlight w:val="yellow"/>
        </w:rPr>
        <w:t>计算机工程与应用</w:t>
      </w:r>
      <w:r>
        <w:rPr>
          <w:highlight w:val="yellow"/>
        </w:rPr>
        <w:t>, 2006, (10): 46-49.</w:t>
      </w:r>
    </w:p>
    <w:p w14:paraId="0AAA4B28" w14:textId="77777777" w:rsidR="00F405B1" w:rsidRDefault="00E8409E">
      <w:pPr>
        <w:pStyle w:val="affa"/>
      </w:pPr>
      <w:r>
        <w:rPr>
          <w:rFonts w:hint="eastAsia"/>
          <w:highlight w:val="yellow"/>
        </w:rPr>
        <w:t xml:space="preserve">[6] </w:t>
      </w:r>
      <w:r>
        <w:rPr>
          <w:rFonts w:hint="eastAsia"/>
          <w:highlight w:val="yellow"/>
        </w:rPr>
        <w:t>杨瑞林</w:t>
      </w:r>
      <w:r>
        <w:rPr>
          <w:rFonts w:hint="eastAsia"/>
          <w:highlight w:val="yellow"/>
        </w:rPr>
        <w:t>,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李力军</w:t>
      </w:r>
      <w:r>
        <w:rPr>
          <w:rFonts w:hint="eastAsia"/>
          <w:highlight w:val="yellow"/>
        </w:rPr>
        <w:t>.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新型低合金高强韧性耐磨钢的研究</w:t>
      </w:r>
      <w:r>
        <w:rPr>
          <w:highlight w:val="yellow"/>
        </w:rPr>
        <w:t>[J]</w:t>
      </w:r>
      <w:r>
        <w:rPr>
          <w:rFonts w:hint="eastAsia"/>
          <w:highlight w:val="yellow"/>
        </w:rPr>
        <w:t xml:space="preserve">. </w:t>
      </w:r>
      <w:r>
        <w:rPr>
          <w:rFonts w:hint="eastAsia"/>
          <w:highlight w:val="yellow"/>
        </w:rPr>
        <w:t>钢铁</w:t>
      </w:r>
      <w:r>
        <w:rPr>
          <w:rFonts w:hint="eastAsia"/>
          <w:highlight w:val="yellow"/>
        </w:rPr>
        <w:t xml:space="preserve">, </w:t>
      </w:r>
      <w:r>
        <w:rPr>
          <w:highlight w:val="yellow"/>
        </w:rPr>
        <w:t>1999</w:t>
      </w:r>
      <w:r>
        <w:rPr>
          <w:rFonts w:hint="eastAsia"/>
          <w:highlight w:val="yellow"/>
        </w:rPr>
        <w:t>,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3</w:t>
      </w:r>
      <w:r>
        <w:rPr>
          <w:highlight w:val="yellow"/>
        </w:rPr>
        <w:t>4(7)</w:t>
      </w:r>
      <w:r>
        <w:rPr>
          <w:rFonts w:hint="eastAsia"/>
          <w:highlight w:val="yellow"/>
        </w:rPr>
        <w:t>: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50-60.</w:t>
      </w:r>
    </w:p>
    <w:p w14:paraId="421201CB" w14:textId="77777777" w:rsidR="00F405B1" w:rsidRDefault="00E8409E">
      <w:pPr>
        <w:pStyle w:val="affa"/>
      </w:pPr>
      <w:r>
        <w:rPr>
          <w:highlight w:val="yellow"/>
        </w:rPr>
        <w:lastRenderedPageBreak/>
        <w:t xml:space="preserve">[7] </w:t>
      </w:r>
      <w:r>
        <w:rPr>
          <w:highlight w:val="yellow"/>
        </w:rPr>
        <w:t>贾名字</w:t>
      </w:r>
      <w:r>
        <w:rPr>
          <w:highlight w:val="yellow"/>
        </w:rPr>
        <w:t xml:space="preserve">. </w:t>
      </w:r>
      <w:r>
        <w:rPr>
          <w:highlight w:val="yellow"/>
        </w:rPr>
        <w:t>工程硕士论文撰写规范</w:t>
      </w:r>
      <w:r>
        <w:rPr>
          <w:highlight w:val="yellow"/>
        </w:rPr>
        <w:t xml:space="preserve">[D]. </w:t>
      </w:r>
      <w:r>
        <w:rPr>
          <w:highlight w:val="yellow"/>
        </w:rPr>
        <w:t>上海</w:t>
      </w:r>
      <w:r>
        <w:rPr>
          <w:highlight w:val="yellow"/>
        </w:rPr>
        <w:t xml:space="preserve">: </w:t>
      </w:r>
      <w:r>
        <w:rPr>
          <w:highlight w:val="yellow"/>
        </w:rPr>
        <w:t>上海交通大学</w:t>
      </w:r>
      <w:r>
        <w:rPr>
          <w:highlight w:val="yellow"/>
        </w:rPr>
        <w:t>, 2007.</w:t>
      </w:r>
    </w:p>
    <w:p w14:paraId="47DB99EE" w14:textId="77777777" w:rsidR="00F405B1" w:rsidRDefault="00E8409E">
      <w:pPr>
        <w:pStyle w:val="affa"/>
      </w:pPr>
      <w:r>
        <w:rPr>
          <w:highlight w:val="yellow"/>
        </w:rPr>
        <w:t xml:space="preserve">[8] </w:t>
      </w:r>
      <w:r>
        <w:rPr>
          <w:highlight w:val="yellow"/>
        </w:rPr>
        <w:t>张和生</w:t>
      </w:r>
      <w:r>
        <w:rPr>
          <w:highlight w:val="yellow"/>
        </w:rPr>
        <w:t xml:space="preserve">. </w:t>
      </w:r>
      <w:r>
        <w:rPr>
          <w:highlight w:val="yellow"/>
        </w:rPr>
        <w:t>地质力学系统理论</w:t>
      </w:r>
      <w:r>
        <w:rPr>
          <w:highlight w:val="yellow"/>
        </w:rPr>
        <w:t xml:space="preserve">[D]. </w:t>
      </w:r>
      <w:r>
        <w:rPr>
          <w:highlight w:val="yellow"/>
        </w:rPr>
        <w:t>太原</w:t>
      </w:r>
      <w:r>
        <w:rPr>
          <w:highlight w:val="yellow"/>
        </w:rPr>
        <w:t xml:space="preserve">: </w:t>
      </w:r>
      <w:r>
        <w:rPr>
          <w:highlight w:val="yellow"/>
        </w:rPr>
        <w:t>太原理工大学</w:t>
      </w:r>
      <w:r>
        <w:rPr>
          <w:highlight w:val="yellow"/>
        </w:rPr>
        <w:t>, 1998.</w:t>
      </w:r>
    </w:p>
    <w:p w14:paraId="4EAD2510" w14:textId="77777777" w:rsidR="00F405B1" w:rsidRDefault="00E8409E">
      <w:pPr>
        <w:pStyle w:val="affa"/>
      </w:pPr>
      <w:r>
        <w:rPr>
          <w:rFonts w:hint="eastAsia"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17A8AD" wp14:editId="4EAED295">
                <wp:simplePos x="0" y="0"/>
                <wp:positionH relativeFrom="column">
                  <wp:posOffset>19685</wp:posOffset>
                </wp:positionH>
                <wp:positionV relativeFrom="paragraph">
                  <wp:posOffset>260350</wp:posOffset>
                </wp:positionV>
                <wp:extent cx="2506345" cy="537845"/>
                <wp:effectExtent l="5080" t="744220" r="22225" b="13335"/>
                <wp:wrapNone/>
                <wp:docPr id="84" name="自选图形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6345" cy="537845"/>
                        </a:xfrm>
                        <a:prstGeom prst="wedgeRoundRectCallout">
                          <a:avLst>
                            <a:gd name="adj1" fmla="val 16556"/>
                            <a:gd name="adj2" fmla="val -186148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B76099E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学位论文的地点精确到城市，此例中上海为直辖市，是特殊情况。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817A8AD" id="自选图形 459" o:spid="_x0000_s1116" type="#_x0000_t62" style="position:absolute;left:0;text-align:left;margin-left:1.55pt;margin-top:20.5pt;width:197.35pt;height:42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" adj="14376,-29408" fillcolor="#cff">
                <v:textbox>
                  <w:txbxContent>
                    <w:p w14:paraId="4B76099E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学位论文的地点精确到城市，此例中上海为直辖市，是特殊情况。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[</w:t>
      </w:r>
      <w:r>
        <w:t>9</w:t>
      </w:r>
      <w:r>
        <w:rPr>
          <w:rFonts w:hint="eastAsia"/>
        </w:rPr>
        <w:t xml:space="preserve">] </w:t>
      </w:r>
      <w:r>
        <w:t>胡海洋</w:t>
      </w:r>
      <w:r>
        <w:t xml:space="preserve">, </w:t>
      </w:r>
      <w:r>
        <w:t>杨玫</w:t>
      </w:r>
      <w:r>
        <w:t>. Cogent</w:t>
      </w:r>
      <w:r>
        <w:t>后组装技术研究与实现</w:t>
      </w:r>
      <w:r>
        <w:t>[J].</w:t>
      </w:r>
      <w:r>
        <w:rPr>
          <w:rFonts w:hint="eastAsia"/>
        </w:rPr>
        <w:t xml:space="preserve"> </w:t>
      </w:r>
      <w:r>
        <w:t>电子学报</w:t>
      </w:r>
      <w:r>
        <w:rPr>
          <w:rFonts w:hint="eastAsia"/>
        </w:rPr>
        <w:t xml:space="preserve">, </w:t>
      </w:r>
      <w:r>
        <w:t>2002</w:t>
      </w:r>
      <w:r>
        <w:rPr>
          <w:rFonts w:hint="eastAsia"/>
        </w:rPr>
        <w:t xml:space="preserve">, </w:t>
      </w:r>
      <w:r>
        <w:t>30(12)</w:t>
      </w:r>
      <w:r>
        <w:rPr>
          <w:rFonts w:hint="eastAsia"/>
        </w:rPr>
        <w:t>：</w:t>
      </w:r>
      <w:r>
        <w:rPr>
          <w:rFonts w:hint="eastAsia"/>
        </w:rPr>
        <w:t>65-70.</w:t>
      </w:r>
    </w:p>
    <w:p w14:paraId="6373BC57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D180E3" wp14:editId="374A4760">
                <wp:simplePos x="0" y="0"/>
                <wp:positionH relativeFrom="column">
                  <wp:posOffset>2761615</wp:posOffset>
                </wp:positionH>
                <wp:positionV relativeFrom="paragraph">
                  <wp:posOffset>379730</wp:posOffset>
                </wp:positionV>
                <wp:extent cx="2601595" cy="714375"/>
                <wp:effectExtent l="5080" t="779780" r="22225" b="10795"/>
                <wp:wrapNone/>
                <wp:docPr id="85" name="自选图形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1595" cy="714375"/>
                        </a:xfrm>
                        <a:prstGeom prst="wedgeRoundRectCallout">
                          <a:avLst>
                            <a:gd name="adj1" fmla="val -30255"/>
                            <a:gd name="adj2" fmla="val -157398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2014BF2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学位论文的地点精确到城市，此例中“太原：太原理工大学”，而不是“山西：太原理工大学”。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3D180E3" id="自选图形 460" o:spid="_x0000_s1117" type="#_x0000_t62" style="position:absolute;left:0;text-align:left;margin-left:217.45pt;margin-top:29.9pt;width:204.85pt;height:56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" adj="4265,-23198" fillcolor="#cff">
                <v:textbox>
                  <w:txbxContent>
                    <w:p w14:paraId="02014BF2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学位论文的地点精确到城市，此例中“太原：太原理工大学”，而不是“山西：太原理工大学”。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[</w:t>
      </w:r>
      <w:r>
        <w:t>10</w:t>
      </w:r>
      <w:r>
        <w:rPr>
          <w:rFonts w:hint="eastAsia"/>
        </w:rPr>
        <w:t xml:space="preserve">] </w:t>
      </w:r>
      <w:r>
        <w:rPr>
          <w:rFonts w:hint="eastAsia"/>
        </w:rPr>
        <w:t>袁庆龙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候文义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Ni-P</w:t>
      </w:r>
      <w:r>
        <w:rPr>
          <w:rFonts w:hint="eastAsia"/>
        </w:rPr>
        <w:t>合金镀层组织形貌及显微硬度研究</w:t>
      </w:r>
      <w:r>
        <w:rPr>
          <w:rFonts w:hint="eastAsia"/>
        </w:rPr>
        <w:t>[J].</w:t>
      </w:r>
      <w:r>
        <w:t xml:space="preserve"> </w:t>
      </w:r>
      <w:r>
        <w:rPr>
          <w:rFonts w:hint="eastAsia"/>
        </w:rPr>
        <w:t>太原理工大学学报</w:t>
      </w:r>
      <w:r>
        <w:rPr>
          <w:rFonts w:hint="eastAsia"/>
        </w:rPr>
        <w:t>, 2001, 32(1):</w:t>
      </w:r>
      <w:r>
        <w:t xml:space="preserve"> </w:t>
      </w:r>
      <w:r>
        <w:rPr>
          <w:rFonts w:hint="eastAsia"/>
        </w:rPr>
        <w:t>71-75.</w:t>
      </w:r>
    </w:p>
    <w:p w14:paraId="6A0D342A" w14:textId="77777777" w:rsidR="00F405B1" w:rsidRDefault="00E8409E">
      <w:pPr>
        <w:pStyle w:val="affa"/>
      </w:pPr>
      <w:r>
        <w:rPr>
          <w:rFonts w:hint="eastAsia"/>
        </w:rPr>
        <w:t>[1</w:t>
      </w:r>
      <w:r>
        <w:t>1</w:t>
      </w:r>
      <w:r>
        <w:rPr>
          <w:rFonts w:hint="eastAsia"/>
        </w:rPr>
        <w:t xml:space="preserve">] </w:t>
      </w:r>
      <w:r>
        <w:rPr>
          <w:rFonts w:hint="eastAsia"/>
        </w:rPr>
        <w:t>刘国钧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王连成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图书馆史研究</w:t>
      </w:r>
      <w:r>
        <w:rPr>
          <w:rFonts w:hint="eastAsia"/>
        </w:rPr>
        <w:t xml:space="preserve">[M].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高等教育出版社</w:t>
      </w:r>
      <w:r>
        <w:rPr>
          <w:rFonts w:hint="eastAsia"/>
        </w:rPr>
        <w:t>, 1979.</w:t>
      </w:r>
    </w:p>
    <w:p w14:paraId="179711F1" w14:textId="77777777" w:rsidR="00F405B1" w:rsidRDefault="00E8409E">
      <w:pPr>
        <w:pStyle w:val="affa"/>
      </w:pPr>
      <w:r>
        <w:rPr>
          <w:rFonts w:hint="eastAsia"/>
        </w:rPr>
        <w:t>[1</w:t>
      </w:r>
      <w:r>
        <w:t>2</w:t>
      </w:r>
      <w:r>
        <w:rPr>
          <w:rFonts w:hint="eastAsia"/>
        </w:rPr>
        <w:t xml:space="preserve">] </w:t>
      </w:r>
      <w:r>
        <w:rPr>
          <w:rFonts w:hint="eastAsia"/>
        </w:rPr>
        <w:t>孙品一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高校学报编辑工作现代化特征</w:t>
      </w:r>
      <w:r>
        <w:rPr>
          <w:rFonts w:hint="eastAsia"/>
        </w:rPr>
        <w:t>[C].</w:t>
      </w:r>
      <w:r>
        <w:t xml:space="preserve"> </w:t>
      </w:r>
      <w:r>
        <w:rPr>
          <w:rFonts w:hint="eastAsia"/>
        </w:rPr>
        <w:t>中国高等学校自然科学学报研究会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科技编辑学论文集</w:t>
      </w:r>
      <w:r>
        <w:rPr>
          <w:rFonts w:hint="eastAsia"/>
        </w:rPr>
        <w:t>(2).</w:t>
      </w:r>
      <w:r>
        <w:t xml:space="preserve"> </w:t>
      </w:r>
      <w:r>
        <w:rPr>
          <w:rFonts w:hint="eastAsia"/>
        </w:rPr>
        <w:t>北京：北京师范大学出版社</w:t>
      </w:r>
      <w:r>
        <w:rPr>
          <w:rFonts w:hint="eastAsia"/>
        </w:rPr>
        <w:t>, 1998.</w:t>
      </w:r>
    </w:p>
    <w:p w14:paraId="1998067F" w14:textId="77777777" w:rsidR="00F405B1" w:rsidRDefault="00E8409E">
      <w:pPr>
        <w:pStyle w:val="affa"/>
      </w:pPr>
      <w:r>
        <w:rPr>
          <w:rFonts w:hint="eastAsia"/>
        </w:rPr>
        <w:t xml:space="preserve">[13] </w:t>
      </w:r>
      <w:r>
        <w:rPr>
          <w:rFonts w:hint="eastAsia"/>
        </w:rPr>
        <w:t>冯西桥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核反应堆压力容器的</w:t>
      </w:r>
      <w:r>
        <w:rPr>
          <w:rFonts w:hint="eastAsia"/>
        </w:rPr>
        <w:t>LBB</w:t>
      </w:r>
      <w:r>
        <w:rPr>
          <w:rFonts w:hint="eastAsia"/>
        </w:rPr>
        <w:t>分析</w:t>
      </w:r>
      <w:r>
        <w:rPr>
          <w:rFonts w:hint="eastAsia"/>
        </w:rPr>
        <w:t xml:space="preserve">[R].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清华大学核能技术设计研究院</w:t>
      </w:r>
      <w:r>
        <w:rPr>
          <w:rFonts w:hint="eastAsia"/>
        </w:rPr>
        <w:t>, 1997.</w:t>
      </w:r>
    </w:p>
    <w:p w14:paraId="783DF599" w14:textId="77777777" w:rsidR="00F405B1" w:rsidRDefault="00E8409E">
      <w:pPr>
        <w:pStyle w:val="affa"/>
      </w:pPr>
      <w:r>
        <w:rPr>
          <w:rFonts w:hint="eastAsia"/>
        </w:rPr>
        <w:t xml:space="preserve">[14] </w:t>
      </w:r>
      <w:r>
        <w:rPr>
          <w:rFonts w:hint="eastAsia"/>
        </w:rPr>
        <w:t>姜锡洲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一种温热外敷药制备方案</w:t>
      </w:r>
      <w:r>
        <w:rPr>
          <w:rFonts w:hint="eastAsia"/>
        </w:rPr>
        <w:t>[P].</w:t>
      </w:r>
      <w:r>
        <w:t xml:space="preserve"> </w:t>
      </w:r>
      <w:r>
        <w:rPr>
          <w:rFonts w:hint="eastAsia"/>
        </w:rPr>
        <w:t>中国专利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881056078,</w:t>
      </w:r>
      <w:r>
        <w:t xml:space="preserve"> </w:t>
      </w:r>
      <w:r>
        <w:rPr>
          <w:rFonts w:hint="eastAsia"/>
        </w:rPr>
        <w:t>1983-08-12.</w:t>
      </w:r>
    </w:p>
    <w:p w14:paraId="7C03E903" w14:textId="77777777" w:rsidR="00F405B1" w:rsidRDefault="00E8409E">
      <w:pPr>
        <w:pStyle w:val="affa"/>
      </w:pPr>
      <w:r>
        <w:rPr>
          <w:rFonts w:hint="eastAsia"/>
        </w:rPr>
        <w:t>[15] GB/T 16159</w:t>
      </w:r>
      <w:r>
        <w:rPr>
          <w:rFonts w:hint="eastAsia"/>
        </w:rPr>
        <w:t>—</w:t>
      </w:r>
      <w:r>
        <w:rPr>
          <w:rFonts w:hint="eastAsia"/>
        </w:rPr>
        <w:t>1996,</w:t>
      </w:r>
      <w:r>
        <w:t xml:space="preserve"> </w:t>
      </w:r>
      <w:r>
        <w:rPr>
          <w:rFonts w:hint="eastAsia"/>
        </w:rPr>
        <w:t>汉语拼音正词法基本规则</w:t>
      </w:r>
      <w:r>
        <w:rPr>
          <w:rFonts w:hint="eastAsia"/>
        </w:rPr>
        <w:t>[S].</w:t>
      </w:r>
      <w:r>
        <w:t xml:space="preserve">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中国标准出版社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1996.</w:t>
      </w:r>
    </w:p>
    <w:p w14:paraId="3D0F10CD" w14:textId="77777777" w:rsidR="00F405B1" w:rsidRDefault="00E8409E">
      <w:pPr>
        <w:pStyle w:val="affa"/>
      </w:pPr>
      <w:r>
        <w:rPr>
          <w:rFonts w:hint="eastAsia"/>
        </w:rPr>
        <w:t xml:space="preserve">[16] </w:t>
      </w:r>
      <w:r>
        <w:rPr>
          <w:rFonts w:hint="eastAsia"/>
        </w:rPr>
        <w:t>谢希德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创造学习的思路</w:t>
      </w:r>
      <w:r>
        <w:rPr>
          <w:rFonts w:hint="eastAsia"/>
        </w:rPr>
        <w:t>[N].</w:t>
      </w:r>
      <w:r>
        <w:t xml:space="preserve"> </w:t>
      </w:r>
      <w:r>
        <w:rPr>
          <w:rFonts w:hint="eastAsia"/>
        </w:rPr>
        <w:t>人民日报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1998-12-25(10).</w:t>
      </w:r>
    </w:p>
    <w:p w14:paraId="060453EE" w14:textId="77777777" w:rsidR="00F405B1" w:rsidRDefault="00E8409E">
      <w:pPr>
        <w:pStyle w:val="affa"/>
      </w:pPr>
      <w:r>
        <w:rPr>
          <w:rFonts w:hint="eastAsia"/>
        </w:rPr>
        <w:t xml:space="preserve">[17] </w:t>
      </w:r>
      <w:r>
        <w:rPr>
          <w:rFonts w:hint="eastAsia"/>
        </w:rPr>
        <w:t>王明亮</w:t>
      </w:r>
      <w:r>
        <w:rPr>
          <w:rFonts w:hint="eastAsia"/>
        </w:rPr>
        <w:t>.</w:t>
      </w:r>
      <w:r>
        <w:rPr>
          <w:rFonts w:hint="eastAsia"/>
        </w:rPr>
        <w:t>中国学术期刊标准化数据库系统工程的建设</w:t>
      </w:r>
      <w:r>
        <w:rPr>
          <w:rFonts w:hint="eastAsia"/>
        </w:rPr>
        <w:t>[EB/OL].</w:t>
      </w:r>
    </w:p>
    <w:p w14:paraId="6F148190" w14:textId="77777777" w:rsidR="00F405B1" w:rsidRDefault="00875B25">
      <w:pPr>
        <w:pStyle w:val="affa"/>
      </w:pPr>
      <w:hyperlink r:id="rId32" w:history="1">
        <w:r w:rsidR="00E8409E">
          <w:rPr>
            <w:rStyle w:val="af7"/>
            <w:rFonts w:hint="eastAsia"/>
          </w:rPr>
          <w:t>http://www.cajcd.cn/pub/wml.txt/9808 10-2.html</w:t>
        </w:r>
      </w:hyperlink>
      <w:r w:rsidR="00E8409E">
        <w:rPr>
          <w:rFonts w:hint="eastAsia"/>
        </w:rPr>
        <w:t>, 1998-08-16/1998-10-04.</w:t>
      </w:r>
    </w:p>
    <w:p w14:paraId="00BB62AF" w14:textId="77777777" w:rsidR="00F405B1" w:rsidRDefault="00E8409E">
      <w:pPr>
        <w:pStyle w:val="affa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7A10F95" wp14:editId="38DF9B93">
                <wp:simplePos x="0" y="0"/>
                <wp:positionH relativeFrom="column">
                  <wp:posOffset>1497965</wp:posOffset>
                </wp:positionH>
                <wp:positionV relativeFrom="paragraph">
                  <wp:posOffset>366395</wp:posOffset>
                </wp:positionV>
                <wp:extent cx="4072890" cy="747395"/>
                <wp:effectExtent l="4445" t="240665" r="18415" b="21590"/>
                <wp:wrapNone/>
                <wp:docPr id="89" name="自选图形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2890" cy="747395"/>
                        </a:xfrm>
                        <a:prstGeom prst="wedgeRoundRectCallout">
                          <a:avLst>
                            <a:gd name="adj1" fmla="val -889"/>
                            <a:gd name="adj2" fmla="val -81130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A26AC35" w14:textId="77777777" w:rsidR="00AD0DE7" w:rsidRDefault="00AD0DE7">
                            <w:pPr>
                              <w:rPr>
                                <w:b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参考文献类型众多，很多类型的文献很难获取完整信息，优选期刊论文、学位论文、图书这三类参考文献，其他类型请仔细核对相关格式。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7A10F95" id="自选图形 464" o:spid="_x0000_s1118" type="#_x0000_t62" style="position:absolute;left:0;text-align:left;margin-left:117.95pt;margin-top:28.85pt;width:320.7pt;height:58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" adj="10608,-6724" fillcolor="#cff">
                <v:textbox>
                  <w:txbxContent>
                    <w:p w14:paraId="3A26AC35" w14:textId="77777777" w:rsidR="00AD0DE7" w:rsidRDefault="00AD0DE7">
                      <w:pPr>
                        <w:rPr>
                          <w:b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参考文献类型众多，很多类型的文献很难获取完整信息，优选期刊论文、学位论文、图书这三类参考文献，其他类型请仔细核对相关格式。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[18] </w:t>
      </w:r>
      <w:r>
        <w:t>任洪敏</w:t>
      </w:r>
      <w:r>
        <w:t xml:space="preserve">, </w:t>
      </w:r>
      <w:r>
        <w:t>钱乐秋</w:t>
      </w:r>
      <w:r>
        <w:t xml:space="preserve">. </w:t>
      </w:r>
      <w:r>
        <w:t>构件组装及其形式化推导研究</w:t>
      </w:r>
      <w:r>
        <w:t>[J].</w:t>
      </w:r>
      <w:r>
        <w:rPr>
          <w:rFonts w:hint="eastAsia"/>
        </w:rPr>
        <w:t xml:space="preserve"> </w:t>
      </w:r>
      <w:r>
        <w:t>软件学报</w:t>
      </w:r>
      <w:r>
        <w:rPr>
          <w:rFonts w:hint="eastAsia"/>
        </w:rPr>
        <w:t xml:space="preserve">, </w:t>
      </w:r>
      <w:r>
        <w:t>200</w:t>
      </w:r>
      <w:r>
        <w:rPr>
          <w:rFonts w:hint="eastAsia"/>
        </w:rPr>
        <w:t xml:space="preserve">7, </w:t>
      </w:r>
      <w:r>
        <w:t>14(6)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76-80.</w:t>
      </w:r>
    </w:p>
    <w:p w14:paraId="2FC5804F" w14:textId="77777777" w:rsidR="00F405B1" w:rsidRDefault="00F405B1"/>
    <w:p w14:paraId="46D81B09" w14:textId="77777777" w:rsidR="00F405B1" w:rsidRDefault="00E8409E">
      <w:pPr>
        <w:pStyle w:val="affa"/>
        <w:ind w:firstLineChars="0" w:firstLine="0"/>
        <w:rPr>
          <w:rFonts w:ascii="黑体" w:eastAsia="黑体" w:hAnsi="黑体"/>
          <w:highlight w:val="yellow"/>
        </w:rPr>
      </w:pPr>
      <w:r>
        <w:rPr>
          <w:rFonts w:ascii="黑体" w:eastAsia="黑体" w:hAnsi="黑体" w:hint="eastAsia"/>
          <w:highlight w:val="yellow"/>
        </w:rPr>
        <w:t>注意：</w:t>
      </w:r>
    </w:p>
    <w:p w14:paraId="6B92006C" w14:textId="77777777" w:rsidR="00F405B1" w:rsidRDefault="00E8409E">
      <w:pPr>
        <w:pStyle w:val="affa"/>
        <w:rPr>
          <w:highlight w:val="yellow"/>
        </w:rPr>
      </w:pPr>
      <w:r>
        <w:rPr>
          <w:highlight w:val="yellow"/>
        </w:rPr>
        <w:t>（</w:t>
      </w:r>
      <w:r>
        <w:rPr>
          <w:highlight w:val="yellow"/>
        </w:rPr>
        <w:t>1</w:t>
      </w:r>
      <w:r>
        <w:rPr>
          <w:highlight w:val="yellow"/>
        </w:rPr>
        <w:t>）各项目之间的标点符号用统一使用</w:t>
      </w:r>
      <w:r>
        <w:rPr>
          <w:highlight w:val="yellow"/>
        </w:rPr>
        <w:t>Times New Roman</w:t>
      </w:r>
      <w:r>
        <w:rPr>
          <w:highlight w:val="yellow"/>
        </w:rPr>
        <w:t>字体的半角符号，文献末加</w:t>
      </w:r>
      <w:r>
        <w:rPr>
          <w:highlight w:val="yellow"/>
        </w:rPr>
        <w:t>“.”</w:t>
      </w:r>
      <w:r>
        <w:rPr>
          <w:highlight w:val="yellow"/>
        </w:rPr>
        <w:t>。</w:t>
      </w:r>
    </w:p>
    <w:p w14:paraId="5B2710CA" w14:textId="77777777" w:rsidR="00F405B1" w:rsidRDefault="00E8409E">
      <w:pPr>
        <w:pStyle w:val="affa"/>
        <w:rPr>
          <w:highlight w:val="yellow"/>
        </w:rPr>
      </w:pPr>
      <w:r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2</w:t>
      </w:r>
      <w:r>
        <w:rPr>
          <w:rFonts w:hint="eastAsia"/>
          <w:highlight w:val="yellow"/>
        </w:rPr>
        <w:t>）外文文献名第一个词首字母和每个实词的第一个字母大写，其余为小写。</w:t>
      </w:r>
    </w:p>
    <w:p w14:paraId="04BC0268" w14:textId="77777777" w:rsidR="00F405B1" w:rsidRDefault="00E8409E">
      <w:pPr>
        <w:pStyle w:val="affa"/>
        <w:rPr>
          <w:highlight w:val="yellow"/>
        </w:rPr>
      </w:pPr>
      <w:r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3</w:t>
      </w:r>
      <w:r>
        <w:rPr>
          <w:rFonts w:hint="eastAsia"/>
          <w:highlight w:val="yellow"/>
        </w:rPr>
        <w:t>）编著者不超过三位时，可全部照录；超过三位时，只著录三位，其后加“等”字或其他与之相应的外文字“</w:t>
      </w:r>
      <w:r>
        <w:rPr>
          <w:rFonts w:hint="eastAsia"/>
          <w:highlight w:val="yellow"/>
        </w:rPr>
        <w:t xml:space="preserve"> ,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e</w:t>
      </w:r>
      <w:r>
        <w:rPr>
          <w:highlight w:val="yellow"/>
        </w:rPr>
        <w:t>t al</w:t>
      </w:r>
      <w:r>
        <w:rPr>
          <w:rFonts w:hint="eastAsia"/>
          <w:highlight w:val="yellow"/>
        </w:rPr>
        <w:t>”。</w:t>
      </w:r>
    </w:p>
    <w:p w14:paraId="3BB50E46" w14:textId="77777777" w:rsidR="00F405B1" w:rsidRDefault="00E8409E">
      <w:pPr>
        <w:pStyle w:val="affa"/>
        <w:rPr>
          <w:highlight w:val="yellow"/>
        </w:rPr>
      </w:pPr>
      <w:r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4</w:t>
      </w:r>
      <w:r>
        <w:rPr>
          <w:rFonts w:hint="eastAsia"/>
          <w:highlight w:val="yellow"/>
        </w:rPr>
        <w:t>）参考文献在正文中的表示方法是：序号加方括号，写在有关正文的右上角，如“二次铣削</w:t>
      </w:r>
      <w:r>
        <w:rPr>
          <w:rFonts w:hint="eastAsia"/>
          <w:highlight w:val="yellow"/>
          <w:vertAlign w:val="superscript"/>
        </w:rPr>
        <w:t>[1, 3-5]</w:t>
      </w:r>
      <w:r>
        <w:rPr>
          <w:rFonts w:hint="eastAsia"/>
          <w:highlight w:val="yellow"/>
        </w:rPr>
        <w:t>”。但提及的参考文献为文中的说明时，则文献序号应与正文平排，如“由参考文献</w:t>
      </w:r>
      <w:r>
        <w:rPr>
          <w:rFonts w:hint="eastAsia"/>
          <w:highlight w:val="yellow"/>
        </w:rPr>
        <w:t>[4, 8, 10-14]</w:t>
      </w:r>
      <w:r>
        <w:rPr>
          <w:rFonts w:hint="eastAsia"/>
          <w:highlight w:val="yellow"/>
        </w:rPr>
        <w:t>可知”。</w:t>
      </w:r>
    </w:p>
    <w:p w14:paraId="2BF159A4" w14:textId="77777777" w:rsidR="00F405B1" w:rsidRDefault="00E8409E">
      <w:pPr>
        <w:pStyle w:val="affa"/>
      </w:pPr>
      <w:r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5</w:t>
      </w:r>
      <w:r>
        <w:rPr>
          <w:rFonts w:hint="eastAsia"/>
          <w:highlight w:val="yellow"/>
        </w:rPr>
        <w:t>）个人著者，其姓全部著录，字母全大写，名可缩写为首字母；如用首字母无</w:t>
      </w:r>
      <w:r>
        <w:rPr>
          <w:rFonts w:hint="eastAsia"/>
          <w:highlight w:val="yellow"/>
        </w:rPr>
        <w:lastRenderedPageBreak/>
        <w:t>法识别该人名时，则用全名。采用姓在前名在后的著录形式。欧美著者的名可用缩写字母，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缩写名后省略缩写点。欧美著者的中译名只著录其姓；同姓不同名的欧美著者，其中译名不仅要著录其姓，还需著录其名的首字母。</w:t>
      </w:r>
    </w:p>
    <w:p w14:paraId="6508A39F" w14:textId="77777777" w:rsidR="00F405B1" w:rsidRDefault="00E8409E">
      <w:r>
        <w:br w:type="page"/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5602513" wp14:editId="047B3F78">
                <wp:simplePos x="0" y="0"/>
                <wp:positionH relativeFrom="column">
                  <wp:posOffset>1191260</wp:posOffset>
                </wp:positionH>
                <wp:positionV relativeFrom="paragraph">
                  <wp:posOffset>-47625</wp:posOffset>
                </wp:positionV>
                <wp:extent cx="3679825" cy="441960"/>
                <wp:effectExtent l="5080" t="5080" r="10795" b="10160"/>
                <wp:wrapNone/>
                <wp:docPr id="90" name="自选图形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9825" cy="441960"/>
                        </a:xfrm>
                        <a:prstGeom prst="wedgeRoundRectCallout">
                          <a:avLst>
                            <a:gd name="adj1" fmla="val -17384"/>
                            <a:gd name="adj2" fmla="val 39532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D47855A" w14:textId="77777777" w:rsidR="00AD0DE7" w:rsidRDefault="00AD0DE7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黑体"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本页为示例页，论文成文后参考文献列表的正常状态。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5602513" id="_x0000_s1119" type="#_x0000_t62" style="position:absolute;left:0;text-align:left;margin-left:93.8pt;margin-top:-3.75pt;width:289.75pt;height:34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" adj="7045,19339" fillcolor="#cff">
                <v:textbox>
                  <w:txbxContent>
                    <w:p w14:paraId="0D47855A" w14:textId="77777777" w:rsidR="00AD0DE7" w:rsidRDefault="00AD0DE7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黑体" w:hint="eastAsia"/>
                          <w:b/>
                          <w:color w:val="FF0000"/>
                          <w:sz w:val="21"/>
                          <w:szCs w:val="21"/>
                        </w:rPr>
                        <w:t>本页为示例页，论文成文后参考文献列表的正常状态。</w:t>
                      </w:r>
                    </w:p>
                  </w:txbxContent>
                </v:textbox>
              </v:shape>
            </w:pict>
          </mc:Fallback>
        </mc:AlternateContent>
      </w:r>
    </w:p>
    <w:p w14:paraId="1779E9B3" w14:textId="77777777" w:rsidR="00F405B1" w:rsidRDefault="00E8409E">
      <w:pPr>
        <w:pStyle w:val="1"/>
      </w:pPr>
      <w:bookmarkStart w:id="168" w:name="_Toc188851625"/>
      <w:bookmarkStart w:id="169" w:name="_Toc188852342"/>
      <w:bookmarkStart w:id="170" w:name="_Toc178106760"/>
      <w:bookmarkStart w:id="171" w:name="_Toc188851709"/>
      <w:r>
        <w:rPr>
          <w:rFonts w:hint="eastAsia"/>
        </w:rPr>
        <w:lastRenderedPageBreak/>
        <w:t>参考文献</w:t>
      </w:r>
    </w:p>
    <w:p w14:paraId="3B0730D3" w14:textId="77777777" w:rsidR="00F405B1" w:rsidRDefault="00E8409E">
      <w:pPr>
        <w:pStyle w:val="affa"/>
      </w:pPr>
      <w:r>
        <w:rPr>
          <w:rFonts w:hint="eastAsia"/>
        </w:rPr>
        <w:t xml:space="preserve">[1] </w:t>
      </w:r>
      <w:r>
        <w:t>D.Spinellis, K.Raptis. Component mining: a process and its pattern language[J]. Information and Software Technology,</w:t>
      </w:r>
      <w:r>
        <w:rPr>
          <w:rFonts w:hint="eastAsia"/>
        </w:rPr>
        <w:t xml:space="preserve"> </w:t>
      </w:r>
      <w:r>
        <w:t>200</w:t>
      </w:r>
      <w:r>
        <w:rPr>
          <w:rFonts w:hint="eastAsia"/>
        </w:rPr>
        <w:t>6,</w:t>
      </w:r>
      <w:r>
        <w:t xml:space="preserve"> 42</w:t>
      </w:r>
      <w:r>
        <w:rPr>
          <w:rFonts w:hint="eastAsia"/>
        </w:rPr>
        <w:t>(5):</w:t>
      </w:r>
      <w:r>
        <w:t xml:space="preserve"> </w:t>
      </w:r>
      <w:r>
        <w:rPr>
          <w:rFonts w:hint="eastAsia"/>
        </w:rPr>
        <w:t>5-8.</w:t>
      </w:r>
    </w:p>
    <w:p w14:paraId="1DE8DC5B" w14:textId="77777777" w:rsidR="00F405B1" w:rsidRDefault="00E8409E">
      <w:pPr>
        <w:pStyle w:val="affa"/>
      </w:pPr>
      <w:r>
        <w:rPr>
          <w:rFonts w:hint="eastAsia"/>
        </w:rPr>
        <w:t xml:space="preserve">[2] </w:t>
      </w:r>
      <w:r>
        <w:t>杨芙清</w:t>
      </w:r>
      <w:r>
        <w:t xml:space="preserve">, </w:t>
      </w:r>
      <w:r>
        <w:t>梅宏</w:t>
      </w:r>
      <w:r>
        <w:t xml:space="preserve">, </w:t>
      </w:r>
      <w:r>
        <w:t>李克勤</w:t>
      </w:r>
      <w:r>
        <w:rPr>
          <w:rFonts w:hint="eastAsia"/>
        </w:rPr>
        <w:t>.</w:t>
      </w:r>
      <w:r>
        <w:t xml:space="preserve"> </w:t>
      </w:r>
      <w:r>
        <w:t>软件复用与软件构件技术</w:t>
      </w:r>
      <w:r>
        <w:t>[J]</w:t>
      </w:r>
      <w:r>
        <w:rPr>
          <w:rFonts w:hint="eastAsia"/>
        </w:rPr>
        <w:t>.</w:t>
      </w:r>
      <w:r>
        <w:t xml:space="preserve"> </w:t>
      </w:r>
      <w:r>
        <w:t>电子学报</w:t>
      </w:r>
      <w:r>
        <w:rPr>
          <w:rFonts w:hint="eastAsia"/>
        </w:rPr>
        <w:t xml:space="preserve">, </w:t>
      </w:r>
      <w:r>
        <w:t>1999</w:t>
      </w:r>
      <w:r>
        <w:rPr>
          <w:rFonts w:hint="eastAsia"/>
        </w:rPr>
        <w:t xml:space="preserve">, </w:t>
      </w:r>
      <w:r>
        <w:t>27(2)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32-38.</w:t>
      </w:r>
    </w:p>
    <w:p w14:paraId="095A5066" w14:textId="77777777" w:rsidR="00F405B1" w:rsidRDefault="00E8409E">
      <w:pPr>
        <w:pStyle w:val="affa"/>
      </w:pPr>
      <w:r>
        <w:rPr>
          <w:rFonts w:hint="eastAsia"/>
        </w:rPr>
        <w:t xml:space="preserve">[3] </w:t>
      </w:r>
      <w:r>
        <w:t>杨芙清</w:t>
      </w:r>
      <w:r>
        <w:rPr>
          <w:rFonts w:hint="eastAsia"/>
        </w:rPr>
        <w:t>.</w:t>
      </w:r>
      <w:r>
        <w:t xml:space="preserve"> </w:t>
      </w:r>
      <w:r>
        <w:t>软件复用及相关技术</w:t>
      </w:r>
      <w:r>
        <w:t>[J]</w:t>
      </w:r>
      <w:r>
        <w:rPr>
          <w:rFonts w:hint="eastAsia"/>
        </w:rPr>
        <w:t>.</w:t>
      </w:r>
      <w:r>
        <w:t>计算机科学</w:t>
      </w:r>
      <w:r>
        <w:rPr>
          <w:rFonts w:hint="eastAsia"/>
        </w:rPr>
        <w:t xml:space="preserve">, </w:t>
      </w:r>
      <w:r>
        <w:t>1999</w:t>
      </w:r>
      <w:r>
        <w:rPr>
          <w:rFonts w:hint="eastAsia"/>
        </w:rPr>
        <w:t xml:space="preserve">, </w:t>
      </w:r>
      <w:r>
        <w:t>26(5)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8-10.</w:t>
      </w:r>
    </w:p>
    <w:p w14:paraId="68CB1B84" w14:textId="77777777" w:rsidR="00F405B1" w:rsidRDefault="00E8409E">
      <w:pPr>
        <w:pStyle w:val="affa"/>
      </w:pPr>
      <w:r>
        <w:rPr>
          <w:rFonts w:hint="eastAsia"/>
        </w:rPr>
        <w:t xml:space="preserve">[4] </w:t>
      </w:r>
      <w:r>
        <w:t>Nenad Medvidovic, Richard Taylor</w:t>
      </w:r>
      <w:r>
        <w:rPr>
          <w:rFonts w:hint="eastAsia"/>
        </w:rPr>
        <w:t>.</w:t>
      </w:r>
      <w:r>
        <w:t xml:space="preserve"> A Classification and Comparison Framework for Software Architecture Description Languages[J]</w:t>
      </w:r>
      <w:r>
        <w:rPr>
          <w:rFonts w:hint="eastAsia"/>
        </w:rPr>
        <w:t>.</w:t>
      </w:r>
      <w:r>
        <w:t xml:space="preserve"> IEEE Transactions on Software Engineering</w:t>
      </w:r>
      <w:r>
        <w:rPr>
          <w:rFonts w:hint="eastAsia"/>
        </w:rPr>
        <w:t xml:space="preserve">, </w:t>
      </w:r>
      <w:r>
        <w:t>200</w:t>
      </w:r>
      <w:r>
        <w:rPr>
          <w:rFonts w:hint="eastAsia"/>
        </w:rPr>
        <w:t xml:space="preserve">5, </w:t>
      </w:r>
      <w:r>
        <w:t>25(1)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40-48.</w:t>
      </w:r>
    </w:p>
    <w:p w14:paraId="52EB7536" w14:textId="77777777" w:rsidR="00F405B1" w:rsidRDefault="00E8409E">
      <w:pPr>
        <w:pStyle w:val="affa"/>
      </w:pPr>
      <w:r>
        <w:t xml:space="preserve">[5] </w:t>
      </w:r>
      <w:r>
        <w:t>窦郁宏</w:t>
      </w:r>
      <w:r>
        <w:t xml:space="preserve">, </w:t>
      </w:r>
      <w:r>
        <w:t>陈松乔</w:t>
      </w:r>
      <w:r>
        <w:t xml:space="preserve">. </w:t>
      </w:r>
      <w:r>
        <w:t>程序挖掘中需求描述的研究</w:t>
      </w:r>
      <w:r>
        <w:t xml:space="preserve">[J]. </w:t>
      </w:r>
      <w:r>
        <w:t>计算机工程与应用</w:t>
      </w:r>
      <w:r>
        <w:t>, 2006, (10): 46-49.</w:t>
      </w:r>
    </w:p>
    <w:p w14:paraId="2DFC85CA" w14:textId="77777777" w:rsidR="00F405B1" w:rsidRDefault="00E8409E">
      <w:pPr>
        <w:pStyle w:val="affa"/>
      </w:pPr>
      <w:r>
        <w:rPr>
          <w:rFonts w:hint="eastAsia"/>
        </w:rPr>
        <w:t xml:space="preserve">[6] </w:t>
      </w:r>
      <w:r>
        <w:rPr>
          <w:rFonts w:hint="eastAsia"/>
        </w:rPr>
        <w:t>杨瑞林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李力军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新型低合金高强韧性耐磨钢的研究</w:t>
      </w:r>
      <w:r>
        <w:t>[J]</w:t>
      </w:r>
      <w:r>
        <w:rPr>
          <w:rFonts w:hint="eastAsia"/>
        </w:rPr>
        <w:t xml:space="preserve">. </w:t>
      </w:r>
      <w:r>
        <w:rPr>
          <w:rFonts w:hint="eastAsia"/>
        </w:rPr>
        <w:t>钢铁</w:t>
      </w:r>
      <w:r>
        <w:rPr>
          <w:rFonts w:hint="eastAsia"/>
        </w:rPr>
        <w:t xml:space="preserve">, </w:t>
      </w:r>
      <w:r>
        <w:t>1999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3</w:t>
      </w:r>
      <w:r>
        <w:t>4(7)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50-60.</w:t>
      </w:r>
    </w:p>
    <w:p w14:paraId="4BA562CF" w14:textId="77777777" w:rsidR="00F405B1" w:rsidRDefault="00E8409E">
      <w:pPr>
        <w:pStyle w:val="affa"/>
      </w:pPr>
      <w:r>
        <w:t xml:space="preserve">[7] </w:t>
      </w:r>
      <w:r>
        <w:t>贾名字</w:t>
      </w:r>
      <w:r>
        <w:t xml:space="preserve">. </w:t>
      </w:r>
      <w:r>
        <w:t>工程硕士论文撰写规范</w:t>
      </w:r>
      <w:r>
        <w:t xml:space="preserve">[D]. </w:t>
      </w:r>
      <w:r>
        <w:t>上海</w:t>
      </w:r>
      <w:r>
        <w:t xml:space="preserve">: </w:t>
      </w:r>
      <w:r>
        <w:t>上海交通大学</w:t>
      </w:r>
      <w:r>
        <w:t>, 2007.</w:t>
      </w:r>
    </w:p>
    <w:p w14:paraId="22CC8388" w14:textId="77777777" w:rsidR="00F405B1" w:rsidRDefault="00E8409E">
      <w:pPr>
        <w:pStyle w:val="affa"/>
      </w:pPr>
      <w:r>
        <w:t xml:space="preserve">[8] </w:t>
      </w:r>
      <w:r>
        <w:t>张和生</w:t>
      </w:r>
      <w:r>
        <w:t xml:space="preserve">. </w:t>
      </w:r>
      <w:r>
        <w:t>地质力学系统理论</w:t>
      </w:r>
      <w:r>
        <w:t xml:space="preserve">[D]. </w:t>
      </w:r>
      <w:r>
        <w:t>太原</w:t>
      </w:r>
      <w:r>
        <w:t xml:space="preserve">: </w:t>
      </w:r>
      <w:r>
        <w:t>太原理工大学</w:t>
      </w:r>
      <w:r>
        <w:t>, 1998.</w:t>
      </w:r>
    </w:p>
    <w:p w14:paraId="1ADEB434" w14:textId="77777777" w:rsidR="00F405B1" w:rsidRDefault="00E8409E">
      <w:pPr>
        <w:pStyle w:val="affa"/>
      </w:pPr>
      <w:r>
        <w:rPr>
          <w:rFonts w:hint="eastAsia"/>
        </w:rPr>
        <w:t>[</w:t>
      </w:r>
      <w:r>
        <w:t>9</w:t>
      </w:r>
      <w:r>
        <w:rPr>
          <w:rFonts w:hint="eastAsia"/>
        </w:rPr>
        <w:t xml:space="preserve">] </w:t>
      </w:r>
      <w:r>
        <w:t>胡海洋</w:t>
      </w:r>
      <w:r>
        <w:t xml:space="preserve">, </w:t>
      </w:r>
      <w:r>
        <w:t>杨玫</w:t>
      </w:r>
      <w:r>
        <w:t>. Cogent</w:t>
      </w:r>
      <w:r>
        <w:t>后组装技术研究与实现</w:t>
      </w:r>
      <w:r>
        <w:t>[J].</w:t>
      </w:r>
      <w:r>
        <w:rPr>
          <w:rFonts w:hint="eastAsia"/>
        </w:rPr>
        <w:t xml:space="preserve"> </w:t>
      </w:r>
      <w:r>
        <w:t>电子学报</w:t>
      </w:r>
      <w:r>
        <w:rPr>
          <w:rFonts w:hint="eastAsia"/>
        </w:rPr>
        <w:t xml:space="preserve">, </w:t>
      </w:r>
      <w:r>
        <w:t>2002</w:t>
      </w:r>
      <w:r>
        <w:rPr>
          <w:rFonts w:hint="eastAsia"/>
        </w:rPr>
        <w:t xml:space="preserve">, </w:t>
      </w:r>
      <w:r>
        <w:t>30(12)</w:t>
      </w:r>
      <w:r>
        <w:rPr>
          <w:rFonts w:hint="eastAsia"/>
        </w:rPr>
        <w:t>：</w:t>
      </w:r>
      <w:r>
        <w:rPr>
          <w:rFonts w:hint="eastAsia"/>
        </w:rPr>
        <w:t>65-70.</w:t>
      </w:r>
    </w:p>
    <w:p w14:paraId="6CB3E06A" w14:textId="77777777" w:rsidR="00F405B1" w:rsidRDefault="00E8409E">
      <w:pPr>
        <w:pStyle w:val="affa"/>
      </w:pPr>
      <w:r>
        <w:rPr>
          <w:rFonts w:hint="eastAsia"/>
        </w:rPr>
        <w:t>[</w:t>
      </w:r>
      <w:r>
        <w:t>10</w:t>
      </w:r>
      <w:r>
        <w:rPr>
          <w:rFonts w:hint="eastAsia"/>
        </w:rPr>
        <w:t xml:space="preserve">] </w:t>
      </w:r>
      <w:r>
        <w:rPr>
          <w:rFonts w:hint="eastAsia"/>
        </w:rPr>
        <w:t>袁庆龙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候文义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Ni-P</w:t>
      </w:r>
      <w:r>
        <w:rPr>
          <w:rFonts w:hint="eastAsia"/>
        </w:rPr>
        <w:t>合金镀层组织形貌及显微硬度研究</w:t>
      </w:r>
      <w:r>
        <w:rPr>
          <w:rFonts w:hint="eastAsia"/>
        </w:rPr>
        <w:t>[J].</w:t>
      </w:r>
      <w:r>
        <w:t xml:space="preserve"> </w:t>
      </w:r>
      <w:r>
        <w:rPr>
          <w:rFonts w:hint="eastAsia"/>
        </w:rPr>
        <w:t>太原理工大学学报</w:t>
      </w:r>
      <w:r>
        <w:rPr>
          <w:rFonts w:hint="eastAsia"/>
        </w:rPr>
        <w:t>, 2001, 32(1):</w:t>
      </w:r>
      <w:r>
        <w:t xml:space="preserve"> </w:t>
      </w:r>
      <w:r>
        <w:rPr>
          <w:rFonts w:hint="eastAsia"/>
        </w:rPr>
        <w:t>71-75.</w:t>
      </w:r>
    </w:p>
    <w:p w14:paraId="4BB5452F" w14:textId="77777777" w:rsidR="00F405B1" w:rsidRDefault="00E8409E">
      <w:pPr>
        <w:pStyle w:val="affa"/>
      </w:pPr>
      <w:r>
        <w:rPr>
          <w:rFonts w:hint="eastAsia"/>
        </w:rPr>
        <w:t>[1</w:t>
      </w:r>
      <w:r>
        <w:t>1</w:t>
      </w:r>
      <w:r>
        <w:rPr>
          <w:rFonts w:hint="eastAsia"/>
        </w:rPr>
        <w:t xml:space="preserve">] </w:t>
      </w:r>
      <w:r>
        <w:rPr>
          <w:rFonts w:hint="eastAsia"/>
        </w:rPr>
        <w:t>刘国钧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王连成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图书馆史研究</w:t>
      </w:r>
      <w:r>
        <w:rPr>
          <w:rFonts w:hint="eastAsia"/>
        </w:rPr>
        <w:t xml:space="preserve">[M].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高等教育出版社</w:t>
      </w:r>
      <w:r>
        <w:rPr>
          <w:rFonts w:hint="eastAsia"/>
        </w:rPr>
        <w:t>, 1979.</w:t>
      </w:r>
    </w:p>
    <w:p w14:paraId="042BED86" w14:textId="77777777" w:rsidR="00F405B1" w:rsidRDefault="00E8409E">
      <w:pPr>
        <w:pStyle w:val="affa"/>
      </w:pPr>
      <w:r>
        <w:rPr>
          <w:rFonts w:hint="eastAsia"/>
        </w:rPr>
        <w:t>[1</w:t>
      </w:r>
      <w:r>
        <w:t>2</w:t>
      </w:r>
      <w:r>
        <w:rPr>
          <w:rFonts w:hint="eastAsia"/>
        </w:rPr>
        <w:t xml:space="preserve">] </w:t>
      </w:r>
      <w:r>
        <w:rPr>
          <w:rFonts w:hint="eastAsia"/>
        </w:rPr>
        <w:t>孙品一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高校学报编辑工作现代化特征</w:t>
      </w:r>
      <w:r>
        <w:rPr>
          <w:rFonts w:hint="eastAsia"/>
        </w:rPr>
        <w:t>[C].</w:t>
      </w:r>
      <w:r>
        <w:t xml:space="preserve"> </w:t>
      </w:r>
      <w:r>
        <w:rPr>
          <w:rFonts w:hint="eastAsia"/>
        </w:rPr>
        <w:t>中国高等学校自然科学学报研究会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科技编辑学论文集</w:t>
      </w:r>
      <w:r>
        <w:rPr>
          <w:rFonts w:hint="eastAsia"/>
        </w:rPr>
        <w:t>(2).</w:t>
      </w:r>
      <w:r>
        <w:t xml:space="preserve"> </w:t>
      </w:r>
      <w:r>
        <w:rPr>
          <w:rFonts w:hint="eastAsia"/>
        </w:rPr>
        <w:t>北京：北京师范大学出版社</w:t>
      </w:r>
      <w:r>
        <w:rPr>
          <w:rFonts w:hint="eastAsia"/>
        </w:rPr>
        <w:t>, 1998.</w:t>
      </w:r>
    </w:p>
    <w:p w14:paraId="2443F22B" w14:textId="77777777" w:rsidR="00F405B1" w:rsidRDefault="00E8409E">
      <w:pPr>
        <w:pStyle w:val="affa"/>
      </w:pPr>
      <w:r>
        <w:rPr>
          <w:rFonts w:hint="eastAsia"/>
        </w:rPr>
        <w:t xml:space="preserve">[13] </w:t>
      </w:r>
      <w:r>
        <w:rPr>
          <w:rFonts w:hint="eastAsia"/>
        </w:rPr>
        <w:t>冯西桥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核反应堆压力容器的</w:t>
      </w:r>
      <w:r>
        <w:rPr>
          <w:rFonts w:hint="eastAsia"/>
        </w:rPr>
        <w:t>LBB</w:t>
      </w:r>
      <w:r>
        <w:rPr>
          <w:rFonts w:hint="eastAsia"/>
        </w:rPr>
        <w:t>分析</w:t>
      </w:r>
      <w:r>
        <w:rPr>
          <w:rFonts w:hint="eastAsia"/>
        </w:rPr>
        <w:t xml:space="preserve">[R].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清华大学核能技术设计研究院</w:t>
      </w:r>
      <w:r>
        <w:rPr>
          <w:rFonts w:hint="eastAsia"/>
        </w:rPr>
        <w:t>, 1997.</w:t>
      </w:r>
    </w:p>
    <w:p w14:paraId="5DAE0FD8" w14:textId="77777777" w:rsidR="00F405B1" w:rsidRDefault="00E8409E">
      <w:pPr>
        <w:pStyle w:val="affa"/>
      </w:pPr>
      <w:r>
        <w:rPr>
          <w:rFonts w:hint="eastAsia"/>
        </w:rPr>
        <w:t xml:space="preserve">[14] </w:t>
      </w:r>
      <w:r>
        <w:rPr>
          <w:rFonts w:hint="eastAsia"/>
        </w:rPr>
        <w:t>姜锡洲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一种温热外敷药制备方案</w:t>
      </w:r>
      <w:r>
        <w:rPr>
          <w:rFonts w:hint="eastAsia"/>
        </w:rPr>
        <w:t>[P].</w:t>
      </w:r>
      <w:r>
        <w:t xml:space="preserve"> </w:t>
      </w:r>
      <w:r>
        <w:rPr>
          <w:rFonts w:hint="eastAsia"/>
        </w:rPr>
        <w:t>中国专利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881056078,</w:t>
      </w:r>
      <w:r>
        <w:t xml:space="preserve"> </w:t>
      </w:r>
      <w:r>
        <w:rPr>
          <w:rFonts w:hint="eastAsia"/>
        </w:rPr>
        <w:t>1983-08-12.</w:t>
      </w:r>
    </w:p>
    <w:p w14:paraId="79A2C275" w14:textId="77777777" w:rsidR="00F405B1" w:rsidRDefault="00E8409E">
      <w:pPr>
        <w:pStyle w:val="affa"/>
      </w:pPr>
      <w:r>
        <w:rPr>
          <w:rFonts w:hint="eastAsia"/>
        </w:rPr>
        <w:t>[15] GB/T 16159</w:t>
      </w:r>
      <w:r>
        <w:rPr>
          <w:rFonts w:hint="eastAsia"/>
        </w:rPr>
        <w:t>—</w:t>
      </w:r>
      <w:r>
        <w:rPr>
          <w:rFonts w:hint="eastAsia"/>
        </w:rPr>
        <w:t>1996,</w:t>
      </w:r>
      <w:r>
        <w:t xml:space="preserve"> </w:t>
      </w:r>
      <w:r>
        <w:rPr>
          <w:rFonts w:hint="eastAsia"/>
        </w:rPr>
        <w:t>汉语拼音正词法基本规则</w:t>
      </w:r>
      <w:r>
        <w:rPr>
          <w:rFonts w:hint="eastAsia"/>
        </w:rPr>
        <w:t>[S].</w:t>
      </w:r>
      <w:r>
        <w:t xml:space="preserve"> </w:t>
      </w:r>
      <w:r>
        <w:rPr>
          <w:rFonts w:hint="eastAsia"/>
        </w:rPr>
        <w:t>北京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中国标准出版社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1996.</w:t>
      </w:r>
    </w:p>
    <w:p w14:paraId="740AFF68" w14:textId="77777777" w:rsidR="00F405B1" w:rsidRDefault="00E8409E">
      <w:pPr>
        <w:pStyle w:val="affa"/>
      </w:pPr>
      <w:r>
        <w:rPr>
          <w:rFonts w:hint="eastAsia"/>
        </w:rPr>
        <w:t xml:space="preserve">[16] </w:t>
      </w:r>
      <w:r>
        <w:rPr>
          <w:rFonts w:hint="eastAsia"/>
        </w:rPr>
        <w:t>谢希德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创造学习的思路</w:t>
      </w:r>
      <w:r>
        <w:rPr>
          <w:rFonts w:hint="eastAsia"/>
        </w:rPr>
        <w:t>[N].</w:t>
      </w:r>
      <w:r>
        <w:t xml:space="preserve"> </w:t>
      </w:r>
      <w:r>
        <w:rPr>
          <w:rFonts w:hint="eastAsia"/>
        </w:rPr>
        <w:t>人民日报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1998-12-25(10).</w:t>
      </w:r>
    </w:p>
    <w:p w14:paraId="64F53130" w14:textId="77777777" w:rsidR="00F405B1" w:rsidRDefault="00E8409E">
      <w:pPr>
        <w:pStyle w:val="affa"/>
      </w:pPr>
      <w:r>
        <w:rPr>
          <w:rFonts w:hint="eastAsia"/>
        </w:rPr>
        <w:t xml:space="preserve">[17] </w:t>
      </w:r>
      <w:r>
        <w:rPr>
          <w:rFonts w:hint="eastAsia"/>
        </w:rPr>
        <w:t>王明亮</w:t>
      </w:r>
      <w:r>
        <w:rPr>
          <w:rFonts w:hint="eastAsia"/>
        </w:rPr>
        <w:t>.</w:t>
      </w:r>
      <w:r>
        <w:rPr>
          <w:rFonts w:hint="eastAsia"/>
        </w:rPr>
        <w:t>中国学术期刊标准化数据库系统工程的建设</w:t>
      </w:r>
      <w:r>
        <w:rPr>
          <w:rFonts w:hint="eastAsia"/>
        </w:rPr>
        <w:t>[EB/OL].</w:t>
      </w:r>
    </w:p>
    <w:p w14:paraId="2D6CFABF" w14:textId="77777777" w:rsidR="00F405B1" w:rsidRDefault="00875B25">
      <w:pPr>
        <w:pStyle w:val="affa"/>
      </w:pPr>
      <w:hyperlink r:id="rId33" w:history="1">
        <w:r w:rsidR="00E8409E">
          <w:rPr>
            <w:rStyle w:val="af7"/>
            <w:rFonts w:hint="eastAsia"/>
          </w:rPr>
          <w:t>http://www.cajcd.cn/pub/wml.txt/9808 10-2.html</w:t>
        </w:r>
      </w:hyperlink>
      <w:r w:rsidR="00E8409E">
        <w:rPr>
          <w:rFonts w:hint="eastAsia"/>
        </w:rPr>
        <w:t>, 1998-08-16/1998-10-04.</w:t>
      </w:r>
    </w:p>
    <w:p w14:paraId="48DC31FA" w14:textId="77777777" w:rsidR="00F405B1" w:rsidRDefault="00E8409E">
      <w:pPr>
        <w:pStyle w:val="affa"/>
      </w:pPr>
      <w:r>
        <w:rPr>
          <w:rFonts w:hint="eastAsia"/>
        </w:rPr>
        <w:t xml:space="preserve">[18] </w:t>
      </w:r>
      <w:r>
        <w:t>任洪敏</w:t>
      </w:r>
      <w:r>
        <w:t xml:space="preserve">, </w:t>
      </w:r>
      <w:r>
        <w:t>钱乐秋</w:t>
      </w:r>
      <w:r>
        <w:t xml:space="preserve">. </w:t>
      </w:r>
      <w:r>
        <w:t>构件组装及其形式化推导研究</w:t>
      </w:r>
      <w:r>
        <w:t>[J].</w:t>
      </w:r>
      <w:r>
        <w:rPr>
          <w:rFonts w:hint="eastAsia"/>
        </w:rPr>
        <w:t xml:space="preserve"> </w:t>
      </w:r>
      <w:r>
        <w:t>软件学报</w:t>
      </w:r>
      <w:r>
        <w:rPr>
          <w:rFonts w:hint="eastAsia"/>
        </w:rPr>
        <w:t xml:space="preserve">, </w:t>
      </w:r>
      <w:r>
        <w:t>200</w:t>
      </w:r>
      <w:r>
        <w:rPr>
          <w:rFonts w:hint="eastAsia"/>
        </w:rPr>
        <w:t xml:space="preserve">7, </w:t>
      </w:r>
      <w:r>
        <w:t>14(6)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76-80.</w:t>
      </w:r>
    </w:p>
    <w:p w14:paraId="42760D53" w14:textId="77777777" w:rsidR="00F405B1" w:rsidRDefault="00E8409E">
      <w:pPr>
        <w:pStyle w:val="1"/>
      </w:pPr>
      <w:r>
        <w:br w:type="page"/>
      </w:r>
      <w:bookmarkStart w:id="172" w:name="_Toc164196890"/>
      <w:r>
        <w:rPr>
          <w:rFonts w:hint="eastAsia"/>
        </w:rPr>
        <w:lastRenderedPageBreak/>
        <w:t>附录</w:t>
      </w:r>
      <w:bookmarkEnd w:id="168"/>
      <w:bookmarkEnd w:id="169"/>
      <w:bookmarkEnd w:id="170"/>
      <w:bookmarkEnd w:id="171"/>
      <w:bookmarkEnd w:id="172"/>
    </w:p>
    <w:p w14:paraId="45EA0A42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单击此处添加论文附录</w:instrText>
      </w:r>
      <w:r>
        <w:instrText xml:space="preserve">] </w:instrText>
      </w:r>
      <w:r>
        <w:fldChar w:fldCharType="end"/>
      </w:r>
    </w:p>
    <w:p w14:paraId="3E986F67" w14:textId="77777777" w:rsidR="00F405B1" w:rsidRDefault="00E8409E">
      <w:pPr>
        <w:pStyle w:val="aff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3E91EC" wp14:editId="0670CE79">
                <wp:simplePos x="0" y="0"/>
                <wp:positionH relativeFrom="column">
                  <wp:posOffset>1328420</wp:posOffset>
                </wp:positionH>
                <wp:positionV relativeFrom="paragraph">
                  <wp:posOffset>81280</wp:posOffset>
                </wp:positionV>
                <wp:extent cx="4686300" cy="1323975"/>
                <wp:effectExtent l="0" t="171450" r="19050" b="28575"/>
                <wp:wrapNone/>
                <wp:docPr id="53" name="自选图形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1323975"/>
                        </a:xfrm>
                        <a:prstGeom prst="wedgeRoundRectCallout">
                          <a:avLst>
                            <a:gd name="adj1" fmla="val -37546"/>
                            <a:gd name="adj2" fmla="val -62481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EB5A822" w14:textId="04502E53" w:rsidR="00AD0DE7" w:rsidRDefault="00AD0DE7">
                            <w:pPr>
                              <w:pStyle w:val="affa"/>
                              <w:spacing w:line="240" w:lineRule="auto"/>
                              <w:ind w:left="620" w:hangingChars="294" w:hanging="620"/>
                              <w:rPr>
                                <w:color w:val="0000F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适合内容：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一些不宜放入正文，又是毕业</w:t>
                            </w:r>
                            <w:r w:rsidR="009139EC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设计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（</w:t>
                            </w:r>
                            <w:r w:rsidR="009139EC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论文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）不可缺少的部分，或有重要参考价值的内容，可编入附录中。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例如：过长的公式推导、大量的数据和图表、程序全文及其说明等。</w:t>
                            </w:r>
                          </w:p>
                          <w:p w14:paraId="2A00129E" w14:textId="77777777" w:rsidR="00AD0DE7" w:rsidRDefault="00AD0DE7">
                            <w:pPr>
                              <w:pStyle w:val="affa"/>
                              <w:spacing w:line="240" w:lineRule="auto"/>
                              <w:ind w:left="620" w:hangingChars="294" w:hanging="6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编号规则：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可用英文大写字母编序号，必要时按目录上的三级标题加注数字，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例如：附录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，附录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A1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，附录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A1.1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，附录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A1.1.1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等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5FD71150" w14:textId="77777777" w:rsidR="00AD0DE7" w:rsidRDefault="00AD0DE7">
                            <w:pPr>
                              <w:pStyle w:val="affa"/>
                              <w:ind w:left="617" w:hangingChars="294" w:hanging="617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91EC" id="自选图形 426" o:spid="_x0000_s1120" type="#_x0000_t62" style="position:absolute;left:0;text-align:left;margin-left:104.6pt;margin-top:6.4pt;width:369pt;height:104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" adj="2690,-2696" fillcolor="#cff">
                <v:textbox>
                  <w:txbxContent>
                    <w:p w14:paraId="4EB5A822" w14:textId="04502E53" w:rsidR="00AD0DE7" w:rsidRDefault="00AD0DE7">
                      <w:pPr>
                        <w:pStyle w:val="affa"/>
                        <w:spacing w:line="240" w:lineRule="auto"/>
                        <w:ind w:left="620" w:hangingChars="294" w:hanging="620"/>
                        <w:rPr>
                          <w:color w:val="0000FF"/>
                          <w:sz w:val="21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FF0000"/>
                          <w:sz w:val="21"/>
                          <w:szCs w:val="21"/>
                        </w:rPr>
                        <w:t>适合内容：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一些不宜放入正文，又是毕业</w:t>
                      </w:r>
                      <w:r w:rsidR="009139EC">
                        <w:rPr>
                          <w:rFonts w:hint="eastAsia"/>
                          <w:sz w:val="21"/>
                          <w:szCs w:val="21"/>
                        </w:rPr>
                        <w:t>设计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（</w:t>
                      </w:r>
                      <w:r w:rsidR="009139EC">
                        <w:rPr>
                          <w:rFonts w:hint="eastAsia"/>
                          <w:sz w:val="21"/>
                          <w:szCs w:val="21"/>
                        </w:rPr>
                        <w:t>论文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）不可缺少的部分，或有重要参考价值的内容，可编入附录中。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例如：过长的公式推导、大量的数据和图表、程序全文及其说明等。</w:t>
                      </w:r>
                    </w:p>
                    <w:p w14:paraId="2A00129E" w14:textId="77777777" w:rsidR="00AD0DE7" w:rsidRDefault="00AD0DE7">
                      <w:pPr>
                        <w:pStyle w:val="affa"/>
                        <w:spacing w:line="240" w:lineRule="auto"/>
                        <w:ind w:left="620" w:hangingChars="294" w:hanging="6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FF0000"/>
                          <w:sz w:val="21"/>
                          <w:szCs w:val="21"/>
                        </w:rPr>
                        <w:t>编号规则：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可用英文大写字母编序号，必要时按目录上的三级标题加注数字，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例如：附录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，附录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A1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，附录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A1.1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，附录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A1.1.1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等</w:t>
                      </w:r>
                      <w:r>
                        <w:rPr>
                          <w:rFonts w:hint="eastAsia"/>
                          <w:color w:val="0000FF"/>
                          <w:sz w:val="21"/>
                          <w:szCs w:val="21"/>
                        </w:rPr>
                        <w:t>。</w:t>
                      </w:r>
                    </w:p>
                    <w:p w14:paraId="5FD71150" w14:textId="77777777" w:rsidR="00AD0DE7" w:rsidRDefault="00AD0DE7">
                      <w:pPr>
                        <w:pStyle w:val="affa"/>
                        <w:ind w:left="617" w:hangingChars="294" w:hanging="617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F68BB2" w14:textId="77777777" w:rsidR="00F405B1" w:rsidRDefault="00E8409E">
      <w:pPr>
        <w:pStyle w:val="affa"/>
      </w:pPr>
      <w:r>
        <w:rPr>
          <w:rFonts w:hint="eastAsia"/>
        </w:rPr>
        <w:t>以下是说明文字，正式成文后请删除。</w:t>
      </w:r>
    </w:p>
    <w:p w14:paraId="255A1E3B" w14:textId="77777777" w:rsidR="00F405B1" w:rsidRDefault="00F405B1">
      <w:pPr>
        <w:pStyle w:val="affa"/>
      </w:pPr>
    </w:p>
    <w:p w14:paraId="0D468CF0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．模板的使用方法：</w:t>
      </w:r>
    </w:p>
    <w:p w14:paraId="66997BF2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2934EBED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6E4BA3FC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对于一些不宜放入正文，又是毕业论文（设计）不可缺少的部分，或有重要参考价值的内容，可编入附录中。例如：过长的公式推导，大量的数据和图表，程序全文及其说明等。可用英文大写字母编序号，必要时按目录上的三级标题加注数字，如：附录</w:t>
      </w:r>
      <w:r>
        <w:rPr>
          <w:rFonts w:hint="eastAsia"/>
        </w:rPr>
        <w:t>A</w:t>
      </w:r>
      <w:r>
        <w:rPr>
          <w:rFonts w:hint="eastAsia"/>
        </w:rPr>
        <w:t>，附录</w:t>
      </w:r>
      <w:r>
        <w:rPr>
          <w:rFonts w:hint="eastAsia"/>
        </w:rPr>
        <w:t>A1</w:t>
      </w:r>
      <w:r>
        <w:rPr>
          <w:rFonts w:hint="eastAsia"/>
        </w:rPr>
        <w:t>，附录</w:t>
      </w:r>
      <w:r>
        <w:rPr>
          <w:rFonts w:hint="eastAsia"/>
        </w:rPr>
        <w:t>A1</w:t>
      </w:r>
      <w:r>
        <w:rPr>
          <w:rFonts w:hint="eastAsia"/>
          <w:b/>
        </w:rPr>
        <w:t>.</w:t>
      </w:r>
      <w:r>
        <w:rPr>
          <w:rFonts w:hint="eastAsia"/>
        </w:rPr>
        <w:t>1</w:t>
      </w:r>
      <w:r>
        <w:rPr>
          <w:rFonts w:hint="eastAsia"/>
        </w:rPr>
        <w:t>，附录</w:t>
      </w:r>
      <w:r>
        <w:rPr>
          <w:rFonts w:hint="eastAsia"/>
        </w:rPr>
        <w:t>A1</w:t>
      </w:r>
      <w:r>
        <w:rPr>
          <w:rFonts w:hint="eastAsia"/>
          <w:b/>
        </w:rPr>
        <w:t>.</w:t>
      </w:r>
      <w:r>
        <w:rPr>
          <w:rFonts w:hint="eastAsia"/>
        </w:rPr>
        <w:t>1</w:t>
      </w:r>
      <w:r>
        <w:rPr>
          <w:rFonts w:hint="eastAsia"/>
          <w:b/>
        </w:rPr>
        <w:t>.</w:t>
      </w:r>
      <w:r>
        <w:rPr>
          <w:rFonts w:hint="eastAsia"/>
        </w:rPr>
        <w:t>1</w:t>
      </w:r>
      <w:r>
        <w:rPr>
          <w:rFonts w:hint="eastAsia"/>
        </w:rPr>
        <w:t>等。</w:t>
      </w:r>
    </w:p>
    <w:p w14:paraId="66DEDFEC" w14:textId="77777777" w:rsidR="00F405B1" w:rsidRDefault="00F405B1">
      <w:pPr>
        <w:pStyle w:val="affa"/>
        <w:sectPr w:rsidR="00F405B1">
          <w:pgSz w:w="11907" w:h="16840"/>
          <w:pgMar w:top="1418" w:right="1418" w:bottom="1134" w:left="1418" w:header="851" w:footer="992" w:gutter="0"/>
          <w:cols w:space="720"/>
          <w:docGrid w:type="linesAndChars" w:linePitch="312"/>
        </w:sectPr>
      </w:pPr>
    </w:p>
    <w:p w14:paraId="0F4157CC" w14:textId="77777777" w:rsidR="00F405B1" w:rsidRDefault="00E8409E">
      <w:pPr>
        <w:pStyle w:val="1"/>
      </w:pPr>
      <w:bookmarkStart w:id="173" w:name="_Toc65886494"/>
      <w:bookmarkStart w:id="174" w:name="_Toc188851626"/>
      <w:bookmarkStart w:id="175" w:name="_Toc178106761"/>
      <w:bookmarkStart w:id="176" w:name="_Toc188852343"/>
      <w:bookmarkStart w:id="177" w:name="_Toc188851710"/>
      <w:bookmarkStart w:id="178" w:name="_Toc164196891"/>
      <w:bookmarkStart w:id="179" w:name="_Toc65885906"/>
      <w:bookmarkStart w:id="180" w:name="_Toc35954902"/>
      <w:r>
        <w:rPr>
          <w:rFonts w:hint="eastAsia"/>
        </w:rPr>
        <w:lastRenderedPageBreak/>
        <w:t>致谢</w:t>
      </w:r>
      <w:bookmarkEnd w:id="173"/>
      <w:bookmarkEnd w:id="174"/>
      <w:bookmarkEnd w:id="175"/>
      <w:bookmarkEnd w:id="176"/>
      <w:bookmarkEnd w:id="177"/>
      <w:bookmarkEnd w:id="178"/>
      <w:bookmarkEnd w:id="179"/>
      <w:bookmarkEnd w:id="180"/>
    </w:p>
    <w:p w14:paraId="58D1F8A3" w14:textId="77777777" w:rsidR="00F405B1" w:rsidRDefault="00E8409E">
      <w:pPr>
        <w:pStyle w:val="affa"/>
      </w:pPr>
      <w:r>
        <w:fldChar w:fldCharType="begin"/>
      </w:r>
      <w:r>
        <w:instrText xml:space="preserve"> MACROBUTTON  AcceptAllChangesShown [</w:instrText>
      </w:r>
      <w:r>
        <w:instrText>单击此处添加致谢语</w:instrText>
      </w:r>
      <w:r>
        <w:instrText xml:space="preserve">] </w:instrText>
      </w:r>
      <w:r>
        <w:fldChar w:fldCharType="end"/>
      </w:r>
    </w:p>
    <w:p w14:paraId="0A3C62A7" w14:textId="77777777" w:rsidR="00F405B1" w:rsidRDefault="00E8409E">
      <w:pPr>
        <w:pStyle w:val="affa"/>
        <w:rPr>
          <w:b/>
          <w:color w:val="FF000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ADB33A" wp14:editId="12C1858D">
                <wp:simplePos x="0" y="0"/>
                <wp:positionH relativeFrom="column">
                  <wp:posOffset>920115</wp:posOffset>
                </wp:positionH>
                <wp:positionV relativeFrom="paragraph">
                  <wp:posOffset>272415</wp:posOffset>
                </wp:positionV>
                <wp:extent cx="4866640" cy="1376680"/>
                <wp:effectExtent l="5080" t="178435" r="5080" b="6985"/>
                <wp:wrapNone/>
                <wp:docPr id="72" name="自选图形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1684020"/>
                        </a:xfrm>
                        <a:prstGeom prst="wedgeRoundRectCallout">
                          <a:avLst>
                            <a:gd name="adj1" fmla="val -37546"/>
                            <a:gd name="adj2" fmla="val -62481"/>
                            <a:gd name="adj3" fmla="val 16667"/>
                          </a:avLst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93488A8" w14:textId="77777777" w:rsidR="00AD0DE7" w:rsidRDefault="00AD0DE7">
                            <w:pPr>
                              <w:pStyle w:val="affa"/>
                              <w:spacing w:line="240" w:lineRule="auto"/>
                              <w:ind w:left="616" w:hangingChars="292" w:hanging="616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注意：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致谢部分是发自内心的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真情流露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，体现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>尊重与感恩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，应用自己的语言如实表达，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切勿生搬硬套或者简单粗暴的复制粘贴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4F6B89FE" w14:textId="77777777" w:rsidR="00AD0DE7" w:rsidRDefault="00AD0DE7">
                            <w:pPr>
                              <w:pStyle w:val="affa"/>
                              <w:spacing w:line="240" w:lineRule="auto"/>
                              <w:ind w:left="1136" w:hangingChars="539" w:hanging="1136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建议：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对指导老师以及合作、支持、协助的单位、组织或个人表示感谢。</w:t>
                            </w:r>
                          </w:p>
                          <w:p w14:paraId="6B99C3DE" w14:textId="77777777" w:rsidR="00AD0DE7" w:rsidRDefault="00AD0DE7">
                            <w:pPr>
                              <w:pStyle w:val="affa"/>
                              <w:spacing w:line="240" w:lineRule="auto"/>
                              <w:ind w:left="620" w:hangingChars="294" w:hanging="6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FF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1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在自己即将完成大学学业之际，借此对母校、老师、同学、家人等致谢。</w:t>
                            </w:r>
                          </w:p>
                          <w:p w14:paraId="04FBF963" w14:textId="77777777" w:rsidR="00AD0DE7" w:rsidRDefault="00AD0DE7">
                            <w:pPr>
                              <w:pStyle w:val="affa"/>
                              <w:spacing w:line="240" w:lineRule="auto"/>
                              <w:ind w:left="613" w:hangingChars="292" w:hanging="613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DB33A" id="_x0000_s1121" type="#_x0000_t62" style="position:absolute;left:0;text-align:left;margin-left:72.45pt;margin-top:21.45pt;width:383.2pt;height:108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" adj="2690,-2696" fillcolor="#cff">
                <v:textbox>
                  <w:txbxContent>
                    <w:p w14:paraId="593488A8" w14:textId="77777777" w:rsidR="00AD0DE7" w:rsidRDefault="00AD0DE7">
                      <w:pPr>
                        <w:pStyle w:val="affa"/>
                        <w:spacing w:line="240" w:lineRule="auto"/>
                        <w:ind w:left="616" w:hangingChars="292" w:hanging="616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FF0000"/>
                          <w:sz w:val="21"/>
                          <w:szCs w:val="21"/>
                        </w:rPr>
                        <w:t>注意：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致谢部分是发自内心的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真情流露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，体现</w:t>
                      </w: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>尊重与感恩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，应用自己的语言如实表达，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切勿生搬硬套或者简单粗暴的复制粘贴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。</w:t>
                      </w:r>
                    </w:p>
                    <w:p w14:paraId="4F6B89FE" w14:textId="77777777" w:rsidR="00AD0DE7" w:rsidRDefault="00AD0DE7">
                      <w:pPr>
                        <w:pStyle w:val="affa"/>
                        <w:spacing w:line="240" w:lineRule="auto"/>
                        <w:ind w:left="1136" w:hangingChars="539" w:hanging="1136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FF0000"/>
                          <w:sz w:val="21"/>
                          <w:szCs w:val="21"/>
                        </w:rPr>
                        <w:t>建议：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对指导老师以及合作、支持、协助的单位、组织或个人表示感谢。</w:t>
                      </w:r>
                    </w:p>
                    <w:p w14:paraId="6B99C3DE" w14:textId="77777777" w:rsidR="00AD0DE7" w:rsidRDefault="00AD0DE7">
                      <w:pPr>
                        <w:pStyle w:val="affa"/>
                        <w:spacing w:line="240" w:lineRule="auto"/>
                        <w:ind w:left="620" w:hangingChars="294" w:hanging="6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color w:val="0000FF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b/>
                          <w:color w:val="FF0000"/>
                          <w:sz w:val="21"/>
                          <w:szCs w:val="21"/>
                        </w:rPr>
                        <w:t>）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在自己即将完成大学学业之际，借此对母校、老师、同学、家人等致谢。</w:t>
                      </w:r>
                    </w:p>
                    <w:p w14:paraId="04FBF963" w14:textId="77777777" w:rsidR="00AD0DE7" w:rsidRDefault="00AD0DE7">
                      <w:pPr>
                        <w:pStyle w:val="affa"/>
                        <w:spacing w:line="240" w:lineRule="auto"/>
                        <w:ind w:left="613" w:hangingChars="292" w:hanging="613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color w:val="FF0000"/>
        </w:rPr>
        <w:t>在论文的写作过程中，我得到了导师××老师的悉心指导。本文从选题、构思、行文到修改订稿甚至标点符号，都凝结了××老师的汗水。论文的写作方法和技巧方面也得到了××老师的诸多宝贵意见。他严谨的学术态度，认真负责的敬业精神和平易近人的处世风格使我受益匪浅，其间给予我的鼓励和支持也使我更加自信。在此，本人向××老</w:t>
      </w:r>
      <w:r>
        <w:rPr>
          <w:rFonts w:hint="eastAsia"/>
          <w:sz w:val="21"/>
          <w:szCs w:val="21"/>
        </w:rPr>
        <w:t>体现尊重和感恩</w:t>
      </w:r>
      <w:r>
        <w:rPr>
          <w:rFonts w:hint="eastAsia"/>
          <w:b/>
          <w:color w:val="FF0000"/>
        </w:rPr>
        <w:t>师表示真诚的感谢和由衷的敬意！</w:t>
      </w:r>
    </w:p>
    <w:p w14:paraId="49A1678D" w14:textId="77777777" w:rsidR="00F405B1" w:rsidRDefault="00E8409E">
      <w:pPr>
        <w:pStyle w:val="affa"/>
        <w:ind w:firstLine="482"/>
        <w:rPr>
          <w:b/>
          <w:color w:val="FF0000"/>
        </w:rPr>
      </w:pPr>
      <w:r>
        <w:rPr>
          <w:rFonts w:hint="eastAsia"/>
          <w:b/>
          <w:color w:val="FF0000"/>
        </w:rPr>
        <w:t>还要感谢我的室友、同学对我的指点帮助。同时，论文借鉴了不少学者的观点资料，已列入参考文献，向有关学者真诚致谢！</w:t>
      </w:r>
    </w:p>
    <w:p w14:paraId="500E5F9E" w14:textId="77777777" w:rsidR="00F405B1" w:rsidRDefault="00F405B1">
      <w:pPr>
        <w:pStyle w:val="affa"/>
      </w:pPr>
    </w:p>
    <w:p w14:paraId="5277109B" w14:textId="77777777" w:rsidR="00F405B1" w:rsidRDefault="00E8409E">
      <w:pPr>
        <w:pStyle w:val="affa"/>
      </w:pPr>
      <w:r>
        <w:rPr>
          <w:rFonts w:hint="eastAsia"/>
        </w:rPr>
        <w:t>以下是说明文字，正式成文后请删除。</w:t>
      </w:r>
    </w:p>
    <w:p w14:paraId="3CC4ECD7" w14:textId="77777777" w:rsidR="00F405B1" w:rsidRDefault="00E8409E">
      <w:pPr>
        <w:pStyle w:val="affa"/>
      </w:pPr>
      <w:r>
        <w:rPr>
          <w:rFonts w:hint="eastAsia"/>
        </w:rPr>
        <w:t>1</w:t>
      </w:r>
      <w:r>
        <w:rPr>
          <w:rFonts w:hint="eastAsia"/>
        </w:rPr>
        <w:t>．模板的使用方法：</w:t>
      </w:r>
    </w:p>
    <w:p w14:paraId="69BEC879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）请不要删除任何具有格式的模版文字！</w:t>
      </w:r>
    </w:p>
    <w:p w14:paraId="571DB807" w14:textId="77777777" w:rsidR="00F405B1" w:rsidRDefault="00E8409E">
      <w:pPr>
        <w:pStyle w:val="affa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）按照提示直接单击或者单击后执行“选择性粘贴”－“无格式文本”就可以添加相应的内容</w:t>
      </w:r>
      <w:r>
        <w:rPr>
          <w:rFonts w:hint="eastAsia"/>
        </w:rPr>
        <w:t>!</w:t>
      </w:r>
    </w:p>
    <w:p w14:paraId="2A29B7DD" w14:textId="77777777" w:rsidR="00F405B1" w:rsidRDefault="00E8409E">
      <w:pPr>
        <w:pStyle w:val="affa"/>
      </w:pPr>
      <w:r>
        <w:rPr>
          <w:rFonts w:hint="eastAsia"/>
        </w:rPr>
        <w:t>2</w:t>
      </w:r>
      <w:r>
        <w:rPr>
          <w:rFonts w:hint="eastAsia"/>
        </w:rPr>
        <w:t>．简述自己通过毕业论文（设计）的体会，向给予指导、合作、支持及协助完成研究工作的单位、组织或个人致谢。</w:t>
      </w:r>
    </w:p>
    <w:p w14:paraId="1D7F7287" w14:textId="77777777" w:rsidR="00F405B1" w:rsidRDefault="00E8409E">
      <w:pPr>
        <w:pStyle w:val="affa"/>
      </w:pPr>
      <w:r>
        <w:rPr>
          <w:rFonts w:hint="eastAsia"/>
        </w:rPr>
        <w:t>致谢的文字虽不多，却是论文不可缺少的内容。内容应简洁明了、实事求是，避免俗套。</w:t>
      </w:r>
    </w:p>
    <w:p w14:paraId="3D596555" w14:textId="77777777" w:rsidR="00F405B1" w:rsidRDefault="00F405B1"/>
    <w:p w14:paraId="299141E0" w14:textId="77777777" w:rsidR="00F405B1" w:rsidRDefault="00F405B1"/>
    <w:sectPr w:rsidR="00F405B1">
      <w:headerReference w:type="even" r:id="rId34"/>
      <w:pgSz w:w="11906" w:h="16838"/>
      <w:pgMar w:top="1418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1AA7F5" w14:textId="77777777" w:rsidR="00875B25" w:rsidRDefault="00875B25">
      <w:r>
        <w:separator/>
      </w:r>
    </w:p>
  </w:endnote>
  <w:endnote w:type="continuationSeparator" w:id="0">
    <w:p w14:paraId="17045882" w14:textId="77777777" w:rsidR="00875B25" w:rsidRDefault="00875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charset w:val="86"/>
    <w:family w:val="modern"/>
    <w:pitch w:val="default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DAE018" w14:textId="77777777" w:rsidR="00AD0DE7" w:rsidRDefault="00AD0DE7">
    <w:pPr>
      <w:pStyle w:val="ad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end"/>
    </w:r>
  </w:p>
  <w:p w14:paraId="62D3CC30" w14:textId="77777777" w:rsidR="00AD0DE7" w:rsidRDefault="00AD0DE7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E84973" w14:textId="77777777" w:rsidR="00AD0DE7" w:rsidRDefault="00AD0DE7">
    <w:pPr>
      <w:pStyle w:val="ad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2</w:t>
    </w:r>
    <w:r>
      <w:rPr>
        <w:rStyle w:val="af5"/>
      </w:rPr>
      <w:fldChar w:fldCharType="end"/>
    </w:r>
  </w:p>
  <w:p w14:paraId="68566F28" w14:textId="77777777" w:rsidR="00AD0DE7" w:rsidRDefault="00AD0DE7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9629AD" w14:textId="77777777" w:rsidR="00AD0DE7" w:rsidRDefault="00AD0DE7">
    <w:pPr>
      <w:pStyle w:val="ad"/>
      <w:framePr w:wrap="around" w:vAnchor="text" w:hAnchor="margin" w:xAlign="center" w:y="1"/>
      <w:rPr>
        <w:rStyle w:val="af5"/>
        <w:rFonts w:ascii="宋体" w:hAnsi="宋体"/>
      </w:rPr>
    </w:pPr>
    <w:r>
      <w:rPr>
        <w:rStyle w:val="af5"/>
        <w:rFonts w:ascii="宋体" w:hAnsi="宋体"/>
      </w:rPr>
      <w:fldChar w:fldCharType="begin"/>
    </w:r>
    <w:r>
      <w:rPr>
        <w:rStyle w:val="af5"/>
        <w:rFonts w:ascii="宋体" w:hAnsi="宋体"/>
      </w:rPr>
      <w:instrText xml:space="preserve">PAGE  </w:instrText>
    </w:r>
    <w:r>
      <w:rPr>
        <w:rStyle w:val="af5"/>
        <w:rFonts w:ascii="宋体" w:hAnsi="宋体"/>
      </w:rPr>
      <w:fldChar w:fldCharType="separate"/>
    </w:r>
    <w:r>
      <w:rPr>
        <w:rStyle w:val="af5"/>
        <w:rFonts w:ascii="宋体" w:hAnsi="宋体"/>
      </w:rPr>
      <w:t>VII</w:t>
    </w:r>
    <w:r>
      <w:rPr>
        <w:rStyle w:val="af5"/>
        <w:rFonts w:ascii="宋体" w:hAnsi="宋体"/>
      </w:rPr>
      <w:fldChar w:fldCharType="end"/>
    </w:r>
  </w:p>
  <w:p w14:paraId="3CC98B8B" w14:textId="77777777" w:rsidR="00AD0DE7" w:rsidRDefault="00AD0DE7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0B193" w14:textId="77777777" w:rsidR="00AD0DE7" w:rsidRDefault="00AD0DE7">
    <w:pPr>
      <w:pStyle w:val="ad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4</w:t>
    </w:r>
    <w:r>
      <w:rPr>
        <w:rStyle w:val="af5"/>
      </w:rPr>
      <w:fldChar w:fldCharType="end"/>
    </w:r>
  </w:p>
  <w:p w14:paraId="64891C68" w14:textId="77777777" w:rsidR="00AD0DE7" w:rsidRDefault="00AD0DE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A6CE86" w14:textId="77777777" w:rsidR="00875B25" w:rsidRDefault="00875B25">
      <w:r>
        <w:separator/>
      </w:r>
    </w:p>
  </w:footnote>
  <w:footnote w:type="continuationSeparator" w:id="0">
    <w:p w14:paraId="4ACBF95E" w14:textId="77777777" w:rsidR="00875B25" w:rsidRDefault="00875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54B058" w14:textId="77777777" w:rsidR="00AD0DE7" w:rsidRDefault="00AD0DE7">
    <w:pPr>
      <w:pStyle w:val="ae"/>
    </w:pPr>
    <w:r>
      <w:rPr>
        <w:rFonts w:hint="eastAsia"/>
      </w:rPr>
      <w:t>浙大城市学院毕业论文（设计）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摘要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3DD6F8" w14:textId="77777777" w:rsidR="00AD0DE7" w:rsidRDefault="00AD0DE7">
    <w:pPr>
      <w:pStyle w:val="ae"/>
    </w:pPr>
    <w:r>
      <w:rPr>
        <w:rFonts w:hint="eastAsia"/>
      </w:rPr>
      <w:t>浙大城市学院毕业论文（设计）</w:t>
    </w:r>
    <w:r>
      <w:rPr>
        <w:rFonts w:hint="eastAsia"/>
      </w:rPr>
      <w:tab/>
    </w:r>
    <w:r>
      <w:rPr>
        <w:rFonts w:hint="eastAsia"/>
      </w:rPr>
      <w:tab/>
      <w:t>Abstract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46017" w14:textId="77777777" w:rsidR="00AD0DE7" w:rsidRDefault="00AD0DE7">
    <w:pPr>
      <w:pStyle w:val="ae"/>
      <w:jc w:val="both"/>
    </w:pPr>
    <w:r>
      <w:rPr>
        <w:rFonts w:hint="eastAsia"/>
      </w:rPr>
      <w:t>城市学院计算分院毕业论文</w:t>
    </w:r>
    <w:r>
      <w:rPr>
        <w:rFonts w:hint="eastAsia"/>
      </w:rPr>
      <w:t xml:space="preserve">                                                             A</w:t>
    </w:r>
    <w:r>
      <w:t>bstract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ADCA2C" w14:textId="2D0D328F" w:rsidR="00AD0DE7" w:rsidRDefault="00AD0DE7">
    <w:pPr>
      <w:pStyle w:val="ae"/>
    </w:pPr>
    <w:r>
      <w:rPr>
        <w:rFonts w:hint="eastAsia"/>
      </w:rPr>
      <w:t>浙大城市学院毕业论文（设计）</w:t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</w:instrText>
    </w:r>
    <w:r>
      <w:rPr>
        <w:rFonts w:hint="eastAsia"/>
      </w:rPr>
      <w:instrText xml:space="preserve">STYLEREF  </w:instrText>
    </w:r>
    <w:r>
      <w:rPr>
        <w:rFonts w:hint="eastAsia"/>
      </w:rPr>
      <w:instrText>章标题－不加入目录</w:instrText>
    </w:r>
    <w:r>
      <w:instrText xml:space="preserve"> </w:instrText>
    </w:r>
    <w:r>
      <w:fldChar w:fldCharType="separate"/>
    </w:r>
    <w:r w:rsidR="0068780D">
      <w:rPr>
        <w:rFonts w:hint="eastAsia"/>
        <w:noProof/>
      </w:rPr>
      <w:t>目录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3F26D7" w14:textId="77777777" w:rsidR="00AD0DE7" w:rsidRDefault="00AD0DE7">
    <w:pPr>
      <w:pStyle w:val="ae"/>
      <w:ind w:firstLineChars="250" w:firstLine="450"/>
      <w:jc w:val="both"/>
    </w:pPr>
    <w:r>
      <w:rPr>
        <w:rFonts w:hint="eastAsia"/>
      </w:rPr>
      <w:t>城市学院计算分院毕业论文</w:t>
    </w:r>
    <w:r>
      <w:rPr>
        <w:rFonts w:hint="eastAsia"/>
      </w:rPr>
      <w:t xml:space="preserve">                      </w:t>
    </w:r>
    <w:r>
      <w:rPr>
        <w:rFonts w:hint="eastAsia"/>
      </w:rPr>
      <w:tab/>
      <w:t xml:space="preserve">                                         </w:t>
    </w:r>
    <w:r>
      <w:rPr>
        <w:rFonts w:hint="eastAsia"/>
      </w:rPr>
      <w:t>图目录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C69E77" w14:textId="316CDDC4" w:rsidR="00AD0DE7" w:rsidRDefault="00AD0DE7">
    <w:pPr>
      <w:pStyle w:val="ae"/>
    </w:pPr>
    <w:r>
      <w:rPr>
        <w:rFonts w:hint="eastAsia"/>
      </w:rPr>
      <w:t>浙大城市学院毕业论文（设计）</w:t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</w:instrText>
    </w:r>
    <w:r>
      <w:rPr>
        <w:rFonts w:hint="eastAsia"/>
      </w:rPr>
      <w:instrText xml:space="preserve">STYLEREF  </w:instrText>
    </w:r>
    <w:r>
      <w:rPr>
        <w:rFonts w:hint="eastAsia"/>
      </w:rPr>
      <w:instrText>章标题－不加入目录</w:instrText>
    </w:r>
    <w:r>
      <w:instrText xml:space="preserve"> </w:instrText>
    </w:r>
    <w:r>
      <w:fldChar w:fldCharType="separate"/>
    </w:r>
    <w:r w:rsidR="0068780D">
      <w:rPr>
        <w:rFonts w:hint="eastAsia"/>
        <w:noProof/>
      </w:rPr>
      <w:t>图目录</w:t>
    </w:r>
    <w: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CD1077" w14:textId="7614030C" w:rsidR="00AD0DE7" w:rsidRDefault="00AD0DE7">
    <w:pPr>
      <w:pStyle w:val="ae"/>
    </w:pPr>
    <w:r>
      <w:rPr>
        <w:rFonts w:hint="eastAsia"/>
      </w:rPr>
      <w:t>浙大城市学院毕业论文（设计）</w:t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</w:instrText>
    </w:r>
    <w:r>
      <w:rPr>
        <w:rFonts w:hint="eastAsia"/>
      </w:rPr>
      <w:instrText xml:space="preserve">STYLEREF  </w:instrText>
    </w:r>
    <w:r>
      <w:rPr>
        <w:rFonts w:hint="eastAsia"/>
      </w:rPr>
      <w:instrText>章标题－不加入目录</w:instrText>
    </w:r>
    <w:r>
      <w:instrText xml:space="preserve"> </w:instrText>
    </w:r>
    <w:r>
      <w:fldChar w:fldCharType="separate"/>
    </w:r>
    <w:r w:rsidR="0068780D">
      <w:rPr>
        <w:rFonts w:hint="eastAsia"/>
        <w:noProof/>
      </w:rPr>
      <w:t>表目录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2C734F" w14:textId="77777777" w:rsidR="00AD0DE7" w:rsidRDefault="00AD0DE7">
    <w:pPr>
      <w:pStyle w:val="ae"/>
      <w:ind w:firstLineChars="300" w:firstLine="540"/>
      <w:jc w:val="both"/>
    </w:pPr>
    <w:r>
      <w:rPr>
        <w:rFonts w:hint="eastAsia"/>
      </w:rPr>
      <w:t>城市学院计算分院毕业论文</w:t>
    </w:r>
    <w:r>
      <w:rPr>
        <w:rFonts w:hint="eastAsia"/>
      </w:rPr>
      <w:t xml:space="preserve">                                                              </w:t>
    </w:r>
    <w:r>
      <w:rPr>
        <w:rFonts w:hint="eastAsia"/>
      </w:rPr>
      <w:t>表目录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5F1D0" w14:textId="65AB91A0" w:rsidR="00AD0DE7" w:rsidRDefault="00AD0DE7">
    <w:pPr>
      <w:pStyle w:val="ae"/>
    </w:pPr>
    <w:r>
      <w:rPr>
        <w:rFonts w:hint="eastAsia"/>
      </w:rPr>
      <w:t>浙大城市学院毕业论文（设计）</w:t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STYLEREF  "</w:instrText>
    </w:r>
    <w:r>
      <w:instrText>标题</w:instrText>
    </w:r>
    <w:r>
      <w:instrText xml:space="preserve"> 1"  \* MERGEFORMAT </w:instrText>
    </w:r>
    <w:r>
      <w:fldChar w:fldCharType="separate"/>
    </w:r>
    <w:r w:rsidR="0068780D">
      <w:rPr>
        <w:rFonts w:hint="eastAsia"/>
        <w:noProof/>
      </w:rPr>
      <w:t>第</w:t>
    </w:r>
    <w:r w:rsidR="0068780D">
      <w:rPr>
        <w:rFonts w:hint="eastAsia"/>
        <w:noProof/>
      </w:rPr>
      <w:t>5</w:t>
    </w:r>
    <w:r w:rsidR="0068780D">
      <w:rPr>
        <w:rFonts w:hint="eastAsia"/>
        <w:noProof/>
      </w:rPr>
      <w:t>章</w:t>
    </w:r>
    <w: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792F94" w14:textId="77777777" w:rsidR="00AD0DE7" w:rsidRDefault="00AD0DE7">
    <w:pPr>
      <w:pStyle w:val="ae"/>
      <w:jc w:val="both"/>
    </w:pPr>
    <w:r>
      <w:rPr>
        <w:rFonts w:hint="eastAsia"/>
      </w:rPr>
      <w:t>浙江大学城市学院毕业论文</w:t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STYLEREF  "</w:instrText>
    </w:r>
    <w:r>
      <w:instrText>标题</w:instrText>
    </w:r>
    <w:r>
      <w:instrText xml:space="preserve"> 1"  \* MERGEFORMAT </w:instrText>
    </w:r>
    <w:r>
      <w:fldChar w:fldCharType="separate"/>
    </w:r>
    <w:r>
      <w:t>第</w:t>
    </w:r>
    <w:r>
      <w:t>1</w:t>
    </w:r>
    <w:r>
      <w:t>章</w:t>
    </w:r>
    <w:r>
      <w:t xml:space="preserve"> </w:t>
    </w:r>
    <w:r>
      <w:t>绪论</w:t>
    </w:r>
    <w: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8A75D" w14:textId="77777777" w:rsidR="00AD0DE7" w:rsidRDefault="00AD0D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8C0009"/>
    <w:multiLevelType w:val="multilevel"/>
    <w:tmpl w:val="358C0009"/>
    <w:lvl w:ilvl="0">
      <w:start w:val="1"/>
      <w:numFmt w:val="decimal"/>
      <w:pStyle w:val="a"/>
      <w:lvlText w:val="[%1]"/>
      <w:lvlJc w:val="left"/>
      <w:pPr>
        <w:tabs>
          <w:tab w:val="left" w:pos="1020"/>
        </w:tabs>
        <w:ind w:left="1020" w:hanging="30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AwNTk1YmE1NjczNWM5NzA5NDJlMTUxYWE1ZTk0ZGQifQ=="/>
  </w:docVars>
  <w:rsids>
    <w:rsidRoot w:val="00E241BA"/>
    <w:rsid w:val="000029FE"/>
    <w:rsid w:val="000100B0"/>
    <w:rsid w:val="0001072E"/>
    <w:rsid w:val="00012AA3"/>
    <w:rsid w:val="00014191"/>
    <w:rsid w:val="00014392"/>
    <w:rsid w:val="00016C10"/>
    <w:rsid w:val="00020D8A"/>
    <w:rsid w:val="000210B0"/>
    <w:rsid w:val="0002159F"/>
    <w:rsid w:val="000224B8"/>
    <w:rsid w:val="00022546"/>
    <w:rsid w:val="00022BE9"/>
    <w:rsid w:val="000235D4"/>
    <w:rsid w:val="000259DB"/>
    <w:rsid w:val="00030D4E"/>
    <w:rsid w:val="000412A5"/>
    <w:rsid w:val="00041EB9"/>
    <w:rsid w:val="00047792"/>
    <w:rsid w:val="000543FE"/>
    <w:rsid w:val="0005473E"/>
    <w:rsid w:val="00056D96"/>
    <w:rsid w:val="00060F62"/>
    <w:rsid w:val="00061575"/>
    <w:rsid w:val="00062731"/>
    <w:rsid w:val="00067A7D"/>
    <w:rsid w:val="00070307"/>
    <w:rsid w:val="00071C4B"/>
    <w:rsid w:val="00076906"/>
    <w:rsid w:val="00081DAE"/>
    <w:rsid w:val="0008203E"/>
    <w:rsid w:val="00086708"/>
    <w:rsid w:val="00087690"/>
    <w:rsid w:val="00093054"/>
    <w:rsid w:val="00094FEE"/>
    <w:rsid w:val="000A041F"/>
    <w:rsid w:val="000A0767"/>
    <w:rsid w:val="000A6C7C"/>
    <w:rsid w:val="000B32A5"/>
    <w:rsid w:val="000B3ED2"/>
    <w:rsid w:val="000B537D"/>
    <w:rsid w:val="000B60D2"/>
    <w:rsid w:val="000B6F89"/>
    <w:rsid w:val="000C0044"/>
    <w:rsid w:val="000C34F7"/>
    <w:rsid w:val="000C3F56"/>
    <w:rsid w:val="000C50B1"/>
    <w:rsid w:val="000C72F8"/>
    <w:rsid w:val="000D0123"/>
    <w:rsid w:val="000D4684"/>
    <w:rsid w:val="000D5068"/>
    <w:rsid w:val="000E17C5"/>
    <w:rsid w:val="000E6A1C"/>
    <w:rsid w:val="000F662D"/>
    <w:rsid w:val="00101BA8"/>
    <w:rsid w:val="0010494D"/>
    <w:rsid w:val="00104BBA"/>
    <w:rsid w:val="0010578E"/>
    <w:rsid w:val="00105F2B"/>
    <w:rsid w:val="0011692A"/>
    <w:rsid w:val="00116BB9"/>
    <w:rsid w:val="00123F19"/>
    <w:rsid w:val="00123FFD"/>
    <w:rsid w:val="00126006"/>
    <w:rsid w:val="00130479"/>
    <w:rsid w:val="0013220C"/>
    <w:rsid w:val="00132348"/>
    <w:rsid w:val="00132F47"/>
    <w:rsid w:val="0013351B"/>
    <w:rsid w:val="00135824"/>
    <w:rsid w:val="00135EE3"/>
    <w:rsid w:val="0014408E"/>
    <w:rsid w:val="001446DE"/>
    <w:rsid w:val="001530CE"/>
    <w:rsid w:val="00154938"/>
    <w:rsid w:val="0015689C"/>
    <w:rsid w:val="00156940"/>
    <w:rsid w:val="00157509"/>
    <w:rsid w:val="00160ED3"/>
    <w:rsid w:val="00162B22"/>
    <w:rsid w:val="00165122"/>
    <w:rsid w:val="0016599E"/>
    <w:rsid w:val="00167EB8"/>
    <w:rsid w:val="001710FF"/>
    <w:rsid w:val="001741B1"/>
    <w:rsid w:val="00174E11"/>
    <w:rsid w:val="0017576E"/>
    <w:rsid w:val="00177043"/>
    <w:rsid w:val="00184228"/>
    <w:rsid w:val="00191488"/>
    <w:rsid w:val="00195744"/>
    <w:rsid w:val="001A05DC"/>
    <w:rsid w:val="001A4419"/>
    <w:rsid w:val="001A4AD0"/>
    <w:rsid w:val="001B0C58"/>
    <w:rsid w:val="001B0E84"/>
    <w:rsid w:val="001B7F56"/>
    <w:rsid w:val="001C09BF"/>
    <w:rsid w:val="001C33FB"/>
    <w:rsid w:val="001C584C"/>
    <w:rsid w:val="001C5F62"/>
    <w:rsid w:val="001C755F"/>
    <w:rsid w:val="001D0343"/>
    <w:rsid w:val="001D073C"/>
    <w:rsid w:val="001D383E"/>
    <w:rsid w:val="001D70C0"/>
    <w:rsid w:val="001E0254"/>
    <w:rsid w:val="001E1742"/>
    <w:rsid w:val="001E2094"/>
    <w:rsid w:val="001E5438"/>
    <w:rsid w:val="001F00E9"/>
    <w:rsid w:val="001F0D13"/>
    <w:rsid w:val="001F1F66"/>
    <w:rsid w:val="001F360E"/>
    <w:rsid w:val="001F60DA"/>
    <w:rsid w:val="001F63B5"/>
    <w:rsid w:val="001F6F9E"/>
    <w:rsid w:val="001F7BA5"/>
    <w:rsid w:val="00200B8D"/>
    <w:rsid w:val="002123CB"/>
    <w:rsid w:val="002123E9"/>
    <w:rsid w:val="00213759"/>
    <w:rsid w:val="00220B80"/>
    <w:rsid w:val="00223FE9"/>
    <w:rsid w:val="0022467D"/>
    <w:rsid w:val="00224ED7"/>
    <w:rsid w:val="00226DBF"/>
    <w:rsid w:val="00232752"/>
    <w:rsid w:val="00235968"/>
    <w:rsid w:val="00236FA9"/>
    <w:rsid w:val="002371D1"/>
    <w:rsid w:val="002377F9"/>
    <w:rsid w:val="0025142C"/>
    <w:rsid w:val="002521A8"/>
    <w:rsid w:val="0025559C"/>
    <w:rsid w:val="00257D73"/>
    <w:rsid w:val="002600B7"/>
    <w:rsid w:val="0026276E"/>
    <w:rsid w:val="002629EA"/>
    <w:rsid w:val="002666FF"/>
    <w:rsid w:val="00267CAF"/>
    <w:rsid w:val="00273220"/>
    <w:rsid w:val="00273CBA"/>
    <w:rsid w:val="00273DE1"/>
    <w:rsid w:val="00275959"/>
    <w:rsid w:val="00277395"/>
    <w:rsid w:val="00281ED6"/>
    <w:rsid w:val="00290A4A"/>
    <w:rsid w:val="00291820"/>
    <w:rsid w:val="00294207"/>
    <w:rsid w:val="002A52C6"/>
    <w:rsid w:val="002A6E36"/>
    <w:rsid w:val="002B710E"/>
    <w:rsid w:val="002B7F14"/>
    <w:rsid w:val="002C11A8"/>
    <w:rsid w:val="002C1B5C"/>
    <w:rsid w:val="002D32D1"/>
    <w:rsid w:val="002D3CE5"/>
    <w:rsid w:val="002D784A"/>
    <w:rsid w:val="002E6761"/>
    <w:rsid w:val="002F54D3"/>
    <w:rsid w:val="0030113D"/>
    <w:rsid w:val="0030182B"/>
    <w:rsid w:val="00302386"/>
    <w:rsid w:val="003034D7"/>
    <w:rsid w:val="00304BD8"/>
    <w:rsid w:val="003116C9"/>
    <w:rsid w:val="00312B99"/>
    <w:rsid w:val="00314B6A"/>
    <w:rsid w:val="00315B65"/>
    <w:rsid w:val="003215D3"/>
    <w:rsid w:val="003227B1"/>
    <w:rsid w:val="00322BF6"/>
    <w:rsid w:val="00324083"/>
    <w:rsid w:val="003328E1"/>
    <w:rsid w:val="00333059"/>
    <w:rsid w:val="003356F9"/>
    <w:rsid w:val="00337383"/>
    <w:rsid w:val="003423FD"/>
    <w:rsid w:val="003427D6"/>
    <w:rsid w:val="003440F8"/>
    <w:rsid w:val="00346986"/>
    <w:rsid w:val="00352197"/>
    <w:rsid w:val="00354B9A"/>
    <w:rsid w:val="00356164"/>
    <w:rsid w:val="00357D7C"/>
    <w:rsid w:val="00357EC0"/>
    <w:rsid w:val="0036361F"/>
    <w:rsid w:val="00364A85"/>
    <w:rsid w:val="00373340"/>
    <w:rsid w:val="00376793"/>
    <w:rsid w:val="00377284"/>
    <w:rsid w:val="00382034"/>
    <w:rsid w:val="003867EF"/>
    <w:rsid w:val="00390C36"/>
    <w:rsid w:val="0039109B"/>
    <w:rsid w:val="003959D5"/>
    <w:rsid w:val="00396ECB"/>
    <w:rsid w:val="003A22D8"/>
    <w:rsid w:val="003A2B84"/>
    <w:rsid w:val="003A734F"/>
    <w:rsid w:val="003A7D69"/>
    <w:rsid w:val="003B07AD"/>
    <w:rsid w:val="003B68C1"/>
    <w:rsid w:val="003C1BFD"/>
    <w:rsid w:val="003C24F4"/>
    <w:rsid w:val="003D08FF"/>
    <w:rsid w:val="003E177E"/>
    <w:rsid w:val="003E2F9E"/>
    <w:rsid w:val="003E33AC"/>
    <w:rsid w:val="003E3729"/>
    <w:rsid w:val="003E3F76"/>
    <w:rsid w:val="003E4E55"/>
    <w:rsid w:val="003E5D3A"/>
    <w:rsid w:val="003F0E65"/>
    <w:rsid w:val="003F4C22"/>
    <w:rsid w:val="003F50B6"/>
    <w:rsid w:val="003F5E34"/>
    <w:rsid w:val="00401A5B"/>
    <w:rsid w:val="0040228A"/>
    <w:rsid w:val="0040528D"/>
    <w:rsid w:val="00407DE4"/>
    <w:rsid w:val="0041071E"/>
    <w:rsid w:val="0041089A"/>
    <w:rsid w:val="0041274C"/>
    <w:rsid w:val="00416639"/>
    <w:rsid w:val="00420746"/>
    <w:rsid w:val="00420805"/>
    <w:rsid w:val="004235F5"/>
    <w:rsid w:val="004258E1"/>
    <w:rsid w:val="00433146"/>
    <w:rsid w:val="00440711"/>
    <w:rsid w:val="0044265A"/>
    <w:rsid w:val="004430A2"/>
    <w:rsid w:val="00443EC5"/>
    <w:rsid w:val="0044401B"/>
    <w:rsid w:val="004472AE"/>
    <w:rsid w:val="0045010A"/>
    <w:rsid w:val="0045316B"/>
    <w:rsid w:val="004545F1"/>
    <w:rsid w:val="00454791"/>
    <w:rsid w:val="00456E63"/>
    <w:rsid w:val="004575D4"/>
    <w:rsid w:val="00457A63"/>
    <w:rsid w:val="00461E9B"/>
    <w:rsid w:val="0046431A"/>
    <w:rsid w:val="004702E3"/>
    <w:rsid w:val="0047388C"/>
    <w:rsid w:val="00476D64"/>
    <w:rsid w:val="00477990"/>
    <w:rsid w:val="0048235B"/>
    <w:rsid w:val="00482894"/>
    <w:rsid w:val="00482ACE"/>
    <w:rsid w:val="00484D8A"/>
    <w:rsid w:val="004861DF"/>
    <w:rsid w:val="004925A7"/>
    <w:rsid w:val="004939D6"/>
    <w:rsid w:val="0049750F"/>
    <w:rsid w:val="004A15FD"/>
    <w:rsid w:val="004A45DC"/>
    <w:rsid w:val="004A5119"/>
    <w:rsid w:val="004A672B"/>
    <w:rsid w:val="004A7E56"/>
    <w:rsid w:val="004B02EF"/>
    <w:rsid w:val="004B64FC"/>
    <w:rsid w:val="004B6770"/>
    <w:rsid w:val="004B6FED"/>
    <w:rsid w:val="004C0976"/>
    <w:rsid w:val="004C4E17"/>
    <w:rsid w:val="004C76AC"/>
    <w:rsid w:val="004D0672"/>
    <w:rsid w:val="004D1CC8"/>
    <w:rsid w:val="004D26D6"/>
    <w:rsid w:val="004E4190"/>
    <w:rsid w:val="004E443E"/>
    <w:rsid w:val="004E7EF0"/>
    <w:rsid w:val="004F45AB"/>
    <w:rsid w:val="00503E1C"/>
    <w:rsid w:val="0050658D"/>
    <w:rsid w:val="005068F6"/>
    <w:rsid w:val="00512747"/>
    <w:rsid w:val="00517242"/>
    <w:rsid w:val="0052301A"/>
    <w:rsid w:val="005251DF"/>
    <w:rsid w:val="0052574C"/>
    <w:rsid w:val="005271AF"/>
    <w:rsid w:val="00530101"/>
    <w:rsid w:val="00530BEC"/>
    <w:rsid w:val="00534FF9"/>
    <w:rsid w:val="00535FDB"/>
    <w:rsid w:val="005369F8"/>
    <w:rsid w:val="00536AE0"/>
    <w:rsid w:val="00544B74"/>
    <w:rsid w:val="00544C5D"/>
    <w:rsid w:val="00544D7F"/>
    <w:rsid w:val="00545F15"/>
    <w:rsid w:val="005478E1"/>
    <w:rsid w:val="00547BD3"/>
    <w:rsid w:val="00554373"/>
    <w:rsid w:val="005558BD"/>
    <w:rsid w:val="0056428A"/>
    <w:rsid w:val="005722C2"/>
    <w:rsid w:val="00573EEB"/>
    <w:rsid w:val="005817E9"/>
    <w:rsid w:val="00586355"/>
    <w:rsid w:val="0058744D"/>
    <w:rsid w:val="005931F2"/>
    <w:rsid w:val="005944B6"/>
    <w:rsid w:val="005947B9"/>
    <w:rsid w:val="0059688F"/>
    <w:rsid w:val="005B350D"/>
    <w:rsid w:val="005B7B06"/>
    <w:rsid w:val="005C33C2"/>
    <w:rsid w:val="005C713B"/>
    <w:rsid w:val="005D00BC"/>
    <w:rsid w:val="005D6524"/>
    <w:rsid w:val="005E4392"/>
    <w:rsid w:val="005E5F53"/>
    <w:rsid w:val="005E7D53"/>
    <w:rsid w:val="005F0F4B"/>
    <w:rsid w:val="005F6AFC"/>
    <w:rsid w:val="006002CD"/>
    <w:rsid w:val="006061AD"/>
    <w:rsid w:val="0061095E"/>
    <w:rsid w:val="0061101F"/>
    <w:rsid w:val="00613514"/>
    <w:rsid w:val="00613EEE"/>
    <w:rsid w:val="006222AD"/>
    <w:rsid w:val="00632A70"/>
    <w:rsid w:val="00633D37"/>
    <w:rsid w:val="00634A0E"/>
    <w:rsid w:val="00635723"/>
    <w:rsid w:val="00635CB8"/>
    <w:rsid w:val="0063637F"/>
    <w:rsid w:val="00637974"/>
    <w:rsid w:val="00642DAF"/>
    <w:rsid w:val="00646FAF"/>
    <w:rsid w:val="006600D2"/>
    <w:rsid w:val="00660A5D"/>
    <w:rsid w:val="006610CD"/>
    <w:rsid w:val="00662CD4"/>
    <w:rsid w:val="006633DB"/>
    <w:rsid w:val="0066576F"/>
    <w:rsid w:val="00667227"/>
    <w:rsid w:val="0067256E"/>
    <w:rsid w:val="00677D86"/>
    <w:rsid w:val="00686693"/>
    <w:rsid w:val="0068780D"/>
    <w:rsid w:val="006A175D"/>
    <w:rsid w:val="006A77FA"/>
    <w:rsid w:val="006B131F"/>
    <w:rsid w:val="006B154D"/>
    <w:rsid w:val="006B2B04"/>
    <w:rsid w:val="006B591A"/>
    <w:rsid w:val="006B622A"/>
    <w:rsid w:val="006B6AFF"/>
    <w:rsid w:val="006B6EF0"/>
    <w:rsid w:val="006C06B1"/>
    <w:rsid w:val="006C6F81"/>
    <w:rsid w:val="006C7F99"/>
    <w:rsid w:val="006D06B5"/>
    <w:rsid w:val="006D3660"/>
    <w:rsid w:val="006D48C1"/>
    <w:rsid w:val="006D7E1A"/>
    <w:rsid w:val="006E19EF"/>
    <w:rsid w:val="006F0A3F"/>
    <w:rsid w:val="006F4CB2"/>
    <w:rsid w:val="006F5671"/>
    <w:rsid w:val="006F5EDE"/>
    <w:rsid w:val="006F78BA"/>
    <w:rsid w:val="00702ACC"/>
    <w:rsid w:val="00703B25"/>
    <w:rsid w:val="00705C49"/>
    <w:rsid w:val="0070644C"/>
    <w:rsid w:val="00707C11"/>
    <w:rsid w:val="00711DF3"/>
    <w:rsid w:val="00714515"/>
    <w:rsid w:val="0071765A"/>
    <w:rsid w:val="00717B68"/>
    <w:rsid w:val="007205CC"/>
    <w:rsid w:val="007206F4"/>
    <w:rsid w:val="00726D34"/>
    <w:rsid w:val="00731422"/>
    <w:rsid w:val="00736610"/>
    <w:rsid w:val="00744297"/>
    <w:rsid w:val="00750A08"/>
    <w:rsid w:val="00753855"/>
    <w:rsid w:val="00756437"/>
    <w:rsid w:val="0075777A"/>
    <w:rsid w:val="00763143"/>
    <w:rsid w:val="00763325"/>
    <w:rsid w:val="00765658"/>
    <w:rsid w:val="0077221F"/>
    <w:rsid w:val="0077719C"/>
    <w:rsid w:val="007839B3"/>
    <w:rsid w:val="007858CA"/>
    <w:rsid w:val="00787CF0"/>
    <w:rsid w:val="00787D41"/>
    <w:rsid w:val="00791EA8"/>
    <w:rsid w:val="007928F8"/>
    <w:rsid w:val="00794EFE"/>
    <w:rsid w:val="007A37E2"/>
    <w:rsid w:val="007A67B1"/>
    <w:rsid w:val="007A7F16"/>
    <w:rsid w:val="007B723C"/>
    <w:rsid w:val="007B7774"/>
    <w:rsid w:val="007C4A2D"/>
    <w:rsid w:val="007C75A5"/>
    <w:rsid w:val="007C75EA"/>
    <w:rsid w:val="007D40BE"/>
    <w:rsid w:val="007D445A"/>
    <w:rsid w:val="007D57AF"/>
    <w:rsid w:val="007D7AA8"/>
    <w:rsid w:val="007E180F"/>
    <w:rsid w:val="007E24F3"/>
    <w:rsid w:val="007E7051"/>
    <w:rsid w:val="007F13C2"/>
    <w:rsid w:val="007F1F12"/>
    <w:rsid w:val="007F25A3"/>
    <w:rsid w:val="007F38E3"/>
    <w:rsid w:val="007F5639"/>
    <w:rsid w:val="00805410"/>
    <w:rsid w:val="00805A1E"/>
    <w:rsid w:val="00812A4C"/>
    <w:rsid w:val="00812B6A"/>
    <w:rsid w:val="00823F8D"/>
    <w:rsid w:val="008245E6"/>
    <w:rsid w:val="00825C1D"/>
    <w:rsid w:val="00846A91"/>
    <w:rsid w:val="00861FAD"/>
    <w:rsid w:val="008638D7"/>
    <w:rsid w:val="00863EEC"/>
    <w:rsid w:val="00865262"/>
    <w:rsid w:val="00865DB5"/>
    <w:rsid w:val="00866170"/>
    <w:rsid w:val="00866CF7"/>
    <w:rsid w:val="0087465F"/>
    <w:rsid w:val="00875B25"/>
    <w:rsid w:val="00877697"/>
    <w:rsid w:val="00880EB6"/>
    <w:rsid w:val="00882042"/>
    <w:rsid w:val="0089052F"/>
    <w:rsid w:val="008909C9"/>
    <w:rsid w:val="0089250C"/>
    <w:rsid w:val="008A10A9"/>
    <w:rsid w:val="008A6B63"/>
    <w:rsid w:val="008A735A"/>
    <w:rsid w:val="008A7F19"/>
    <w:rsid w:val="008B0086"/>
    <w:rsid w:val="008B4BB7"/>
    <w:rsid w:val="008C5C66"/>
    <w:rsid w:val="008D02AC"/>
    <w:rsid w:val="008D0758"/>
    <w:rsid w:val="008D12E3"/>
    <w:rsid w:val="008D1C6C"/>
    <w:rsid w:val="008D2CA4"/>
    <w:rsid w:val="008D5DEF"/>
    <w:rsid w:val="008D6F91"/>
    <w:rsid w:val="008E1176"/>
    <w:rsid w:val="008E117A"/>
    <w:rsid w:val="008E1D2E"/>
    <w:rsid w:val="008E232F"/>
    <w:rsid w:val="008E2DEC"/>
    <w:rsid w:val="008F1E3C"/>
    <w:rsid w:val="008F5EB1"/>
    <w:rsid w:val="008F7167"/>
    <w:rsid w:val="008F72D2"/>
    <w:rsid w:val="00900B8A"/>
    <w:rsid w:val="00900D76"/>
    <w:rsid w:val="009018DD"/>
    <w:rsid w:val="00912C6B"/>
    <w:rsid w:val="009133BD"/>
    <w:rsid w:val="009139EC"/>
    <w:rsid w:val="00916286"/>
    <w:rsid w:val="00921258"/>
    <w:rsid w:val="00921646"/>
    <w:rsid w:val="009228E1"/>
    <w:rsid w:val="0092379A"/>
    <w:rsid w:val="00923B3F"/>
    <w:rsid w:val="00923F94"/>
    <w:rsid w:val="00924CBF"/>
    <w:rsid w:val="009277FB"/>
    <w:rsid w:val="009358B9"/>
    <w:rsid w:val="00944E62"/>
    <w:rsid w:val="00945799"/>
    <w:rsid w:val="00946E37"/>
    <w:rsid w:val="00951A2D"/>
    <w:rsid w:val="009528AE"/>
    <w:rsid w:val="00956B16"/>
    <w:rsid w:val="00956DDE"/>
    <w:rsid w:val="00957A74"/>
    <w:rsid w:val="009612B8"/>
    <w:rsid w:val="00963B6E"/>
    <w:rsid w:val="00963F58"/>
    <w:rsid w:val="00965204"/>
    <w:rsid w:val="00971749"/>
    <w:rsid w:val="00971B80"/>
    <w:rsid w:val="009914CE"/>
    <w:rsid w:val="00992E26"/>
    <w:rsid w:val="00994A09"/>
    <w:rsid w:val="00995975"/>
    <w:rsid w:val="00995A45"/>
    <w:rsid w:val="009A4C4E"/>
    <w:rsid w:val="009B2D16"/>
    <w:rsid w:val="009B3DD5"/>
    <w:rsid w:val="009B48CE"/>
    <w:rsid w:val="009C7806"/>
    <w:rsid w:val="009C7966"/>
    <w:rsid w:val="009E422E"/>
    <w:rsid w:val="009E6898"/>
    <w:rsid w:val="009F22E6"/>
    <w:rsid w:val="009F4953"/>
    <w:rsid w:val="00A00596"/>
    <w:rsid w:val="00A02B8E"/>
    <w:rsid w:val="00A03739"/>
    <w:rsid w:val="00A03D9A"/>
    <w:rsid w:val="00A04365"/>
    <w:rsid w:val="00A10F3D"/>
    <w:rsid w:val="00A12D8B"/>
    <w:rsid w:val="00A16BB0"/>
    <w:rsid w:val="00A21045"/>
    <w:rsid w:val="00A2188A"/>
    <w:rsid w:val="00A2327A"/>
    <w:rsid w:val="00A23D0D"/>
    <w:rsid w:val="00A25B21"/>
    <w:rsid w:val="00A30B91"/>
    <w:rsid w:val="00A3483C"/>
    <w:rsid w:val="00A359D1"/>
    <w:rsid w:val="00A43489"/>
    <w:rsid w:val="00A46AEB"/>
    <w:rsid w:val="00A51566"/>
    <w:rsid w:val="00A52613"/>
    <w:rsid w:val="00A5310D"/>
    <w:rsid w:val="00A57E23"/>
    <w:rsid w:val="00A644EB"/>
    <w:rsid w:val="00A707BD"/>
    <w:rsid w:val="00A723B6"/>
    <w:rsid w:val="00A832E9"/>
    <w:rsid w:val="00A85C52"/>
    <w:rsid w:val="00A92F0D"/>
    <w:rsid w:val="00A93F92"/>
    <w:rsid w:val="00A94D61"/>
    <w:rsid w:val="00A959AC"/>
    <w:rsid w:val="00A95BA3"/>
    <w:rsid w:val="00A97EEC"/>
    <w:rsid w:val="00AB2622"/>
    <w:rsid w:val="00AB422B"/>
    <w:rsid w:val="00AB4ACD"/>
    <w:rsid w:val="00AC1684"/>
    <w:rsid w:val="00AC1D00"/>
    <w:rsid w:val="00AC2EB0"/>
    <w:rsid w:val="00AC6C34"/>
    <w:rsid w:val="00AD0A88"/>
    <w:rsid w:val="00AD0DE7"/>
    <w:rsid w:val="00AD1A9A"/>
    <w:rsid w:val="00AD43D6"/>
    <w:rsid w:val="00AD553C"/>
    <w:rsid w:val="00AD5F5F"/>
    <w:rsid w:val="00AD621D"/>
    <w:rsid w:val="00AE0345"/>
    <w:rsid w:val="00AE19A5"/>
    <w:rsid w:val="00AE6555"/>
    <w:rsid w:val="00AE7404"/>
    <w:rsid w:val="00AE7EB0"/>
    <w:rsid w:val="00AF0771"/>
    <w:rsid w:val="00AF387E"/>
    <w:rsid w:val="00AF4BF3"/>
    <w:rsid w:val="00AF5BEB"/>
    <w:rsid w:val="00B00666"/>
    <w:rsid w:val="00B010FD"/>
    <w:rsid w:val="00B016BD"/>
    <w:rsid w:val="00B01B75"/>
    <w:rsid w:val="00B03E82"/>
    <w:rsid w:val="00B060EE"/>
    <w:rsid w:val="00B06FFD"/>
    <w:rsid w:val="00B078DC"/>
    <w:rsid w:val="00B11A6F"/>
    <w:rsid w:val="00B11DC9"/>
    <w:rsid w:val="00B22743"/>
    <w:rsid w:val="00B234DF"/>
    <w:rsid w:val="00B26EE8"/>
    <w:rsid w:val="00B2723D"/>
    <w:rsid w:val="00B30CB1"/>
    <w:rsid w:val="00B311C9"/>
    <w:rsid w:val="00B3278C"/>
    <w:rsid w:val="00B332DF"/>
    <w:rsid w:val="00B373B9"/>
    <w:rsid w:val="00B37636"/>
    <w:rsid w:val="00B40F3A"/>
    <w:rsid w:val="00B437AA"/>
    <w:rsid w:val="00B46AB2"/>
    <w:rsid w:val="00B47987"/>
    <w:rsid w:val="00B47A3E"/>
    <w:rsid w:val="00B50419"/>
    <w:rsid w:val="00B51B9B"/>
    <w:rsid w:val="00B53ADA"/>
    <w:rsid w:val="00B54E0C"/>
    <w:rsid w:val="00B55472"/>
    <w:rsid w:val="00B55708"/>
    <w:rsid w:val="00B601E8"/>
    <w:rsid w:val="00B608FB"/>
    <w:rsid w:val="00B60FC3"/>
    <w:rsid w:val="00B63BF2"/>
    <w:rsid w:val="00B640A1"/>
    <w:rsid w:val="00B64189"/>
    <w:rsid w:val="00B64761"/>
    <w:rsid w:val="00B6515D"/>
    <w:rsid w:val="00B652D1"/>
    <w:rsid w:val="00B65E0B"/>
    <w:rsid w:val="00B66119"/>
    <w:rsid w:val="00B728C9"/>
    <w:rsid w:val="00B73475"/>
    <w:rsid w:val="00B83DFD"/>
    <w:rsid w:val="00B85115"/>
    <w:rsid w:val="00B85352"/>
    <w:rsid w:val="00B87960"/>
    <w:rsid w:val="00B87999"/>
    <w:rsid w:val="00B91128"/>
    <w:rsid w:val="00B92C5B"/>
    <w:rsid w:val="00B95682"/>
    <w:rsid w:val="00BA03F6"/>
    <w:rsid w:val="00BA2A07"/>
    <w:rsid w:val="00BA4676"/>
    <w:rsid w:val="00BA5F7C"/>
    <w:rsid w:val="00BA6BBE"/>
    <w:rsid w:val="00BA7098"/>
    <w:rsid w:val="00BB0736"/>
    <w:rsid w:val="00BB78D8"/>
    <w:rsid w:val="00BC0DE9"/>
    <w:rsid w:val="00BC1331"/>
    <w:rsid w:val="00BC3AE3"/>
    <w:rsid w:val="00BD0FB3"/>
    <w:rsid w:val="00BD7CAF"/>
    <w:rsid w:val="00BE0625"/>
    <w:rsid w:val="00BE4E90"/>
    <w:rsid w:val="00BE507D"/>
    <w:rsid w:val="00BF444C"/>
    <w:rsid w:val="00C020C2"/>
    <w:rsid w:val="00C02CD6"/>
    <w:rsid w:val="00C0389C"/>
    <w:rsid w:val="00C05711"/>
    <w:rsid w:val="00C148CC"/>
    <w:rsid w:val="00C14944"/>
    <w:rsid w:val="00C150C0"/>
    <w:rsid w:val="00C214BB"/>
    <w:rsid w:val="00C22994"/>
    <w:rsid w:val="00C25BA9"/>
    <w:rsid w:val="00C279A3"/>
    <w:rsid w:val="00C35CAC"/>
    <w:rsid w:val="00C444E2"/>
    <w:rsid w:val="00C46B38"/>
    <w:rsid w:val="00C53387"/>
    <w:rsid w:val="00C606D2"/>
    <w:rsid w:val="00C620A3"/>
    <w:rsid w:val="00C651F6"/>
    <w:rsid w:val="00C6652E"/>
    <w:rsid w:val="00C721CB"/>
    <w:rsid w:val="00C76036"/>
    <w:rsid w:val="00C760CA"/>
    <w:rsid w:val="00C7703D"/>
    <w:rsid w:val="00C81312"/>
    <w:rsid w:val="00C904EE"/>
    <w:rsid w:val="00C9346D"/>
    <w:rsid w:val="00C962F6"/>
    <w:rsid w:val="00CA1C04"/>
    <w:rsid w:val="00CA33DA"/>
    <w:rsid w:val="00CB6D9D"/>
    <w:rsid w:val="00CC0225"/>
    <w:rsid w:val="00CC2870"/>
    <w:rsid w:val="00CC6399"/>
    <w:rsid w:val="00CD06E5"/>
    <w:rsid w:val="00CD2110"/>
    <w:rsid w:val="00CD360A"/>
    <w:rsid w:val="00CD470B"/>
    <w:rsid w:val="00CE0466"/>
    <w:rsid w:val="00CE162E"/>
    <w:rsid w:val="00CE2521"/>
    <w:rsid w:val="00CE6688"/>
    <w:rsid w:val="00CF014B"/>
    <w:rsid w:val="00CF057C"/>
    <w:rsid w:val="00CF54C4"/>
    <w:rsid w:val="00CF5567"/>
    <w:rsid w:val="00CF7D09"/>
    <w:rsid w:val="00CF7EE7"/>
    <w:rsid w:val="00D01A10"/>
    <w:rsid w:val="00D01CBA"/>
    <w:rsid w:val="00D03FCD"/>
    <w:rsid w:val="00D137A3"/>
    <w:rsid w:val="00D13D2C"/>
    <w:rsid w:val="00D143A2"/>
    <w:rsid w:val="00D16F55"/>
    <w:rsid w:val="00D217C4"/>
    <w:rsid w:val="00D250EC"/>
    <w:rsid w:val="00D25C8A"/>
    <w:rsid w:val="00D2667F"/>
    <w:rsid w:val="00D30354"/>
    <w:rsid w:val="00D37323"/>
    <w:rsid w:val="00D40594"/>
    <w:rsid w:val="00D4134E"/>
    <w:rsid w:val="00D41E54"/>
    <w:rsid w:val="00D41E70"/>
    <w:rsid w:val="00D52BE4"/>
    <w:rsid w:val="00D71B35"/>
    <w:rsid w:val="00D71EBD"/>
    <w:rsid w:val="00D73ED8"/>
    <w:rsid w:val="00D7584E"/>
    <w:rsid w:val="00D76261"/>
    <w:rsid w:val="00D7632C"/>
    <w:rsid w:val="00D83109"/>
    <w:rsid w:val="00D84603"/>
    <w:rsid w:val="00D92F7B"/>
    <w:rsid w:val="00D9393A"/>
    <w:rsid w:val="00D947D6"/>
    <w:rsid w:val="00DA1C92"/>
    <w:rsid w:val="00DA550D"/>
    <w:rsid w:val="00DA7879"/>
    <w:rsid w:val="00DB13AE"/>
    <w:rsid w:val="00DB6A86"/>
    <w:rsid w:val="00DB70D2"/>
    <w:rsid w:val="00DC2CF2"/>
    <w:rsid w:val="00DC30A9"/>
    <w:rsid w:val="00DC3DFC"/>
    <w:rsid w:val="00DC6070"/>
    <w:rsid w:val="00DC7EBB"/>
    <w:rsid w:val="00DE5AB4"/>
    <w:rsid w:val="00DE7DA5"/>
    <w:rsid w:val="00DF39F1"/>
    <w:rsid w:val="00DF4D4F"/>
    <w:rsid w:val="00E03644"/>
    <w:rsid w:val="00E102E1"/>
    <w:rsid w:val="00E12944"/>
    <w:rsid w:val="00E1462B"/>
    <w:rsid w:val="00E15FBF"/>
    <w:rsid w:val="00E2129A"/>
    <w:rsid w:val="00E21A83"/>
    <w:rsid w:val="00E2204B"/>
    <w:rsid w:val="00E23FA9"/>
    <w:rsid w:val="00E241BA"/>
    <w:rsid w:val="00E24ACE"/>
    <w:rsid w:val="00E32114"/>
    <w:rsid w:val="00E32294"/>
    <w:rsid w:val="00E32DC7"/>
    <w:rsid w:val="00E3417C"/>
    <w:rsid w:val="00E369E8"/>
    <w:rsid w:val="00E36C7A"/>
    <w:rsid w:val="00E36F1A"/>
    <w:rsid w:val="00E40D8C"/>
    <w:rsid w:val="00E4112B"/>
    <w:rsid w:val="00E4160F"/>
    <w:rsid w:val="00E50DC5"/>
    <w:rsid w:val="00E517BE"/>
    <w:rsid w:val="00E54D30"/>
    <w:rsid w:val="00E61A2C"/>
    <w:rsid w:val="00E65739"/>
    <w:rsid w:val="00E72522"/>
    <w:rsid w:val="00E73862"/>
    <w:rsid w:val="00E74927"/>
    <w:rsid w:val="00E76C09"/>
    <w:rsid w:val="00E826F9"/>
    <w:rsid w:val="00E82D18"/>
    <w:rsid w:val="00E8409E"/>
    <w:rsid w:val="00E850EF"/>
    <w:rsid w:val="00E9181A"/>
    <w:rsid w:val="00E954D7"/>
    <w:rsid w:val="00E95D33"/>
    <w:rsid w:val="00E96322"/>
    <w:rsid w:val="00E97C80"/>
    <w:rsid w:val="00EA0F38"/>
    <w:rsid w:val="00EA2440"/>
    <w:rsid w:val="00EA2B17"/>
    <w:rsid w:val="00EA3DA7"/>
    <w:rsid w:val="00EB1002"/>
    <w:rsid w:val="00EB2DD4"/>
    <w:rsid w:val="00EB58E5"/>
    <w:rsid w:val="00EB5AA7"/>
    <w:rsid w:val="00EB62B9"/>
    <w:rsid w:val="00EB669B"/>
    <w:rsid w:val="00EC041B"/>
    <w:rsid w:val="00EC2764"/>
    <w:rsid w:val="00EC3CFD"/>
    <w:rsid w:val="00EC4762"/>
    <w:rsid w:val="00ED1F7F"/>
    <w:rsid w:val="00ED2090"/>
    <w:rsid w:val="00ED3BDE"/>
    <w:rsid w:val="00ED62A0"/>
    <w:rsid w:val="00EE4E1A"/>
    <w:rsid w:val="00EE503E"/>
    <w:rsid w:val="00EE78B3"/>
    <w:rsid w:val="00EF08B1"/>
    <w:rsid w:val="00EF6D69"/>
    <w:rsid w:val="00F017E4"/>
    <w:rsid w:val="00F05F7D"/>
    <w:rsid w:val="00F06548"/>
    <w:rsid w:val="00F12402"/>
    <w:rsid w:val="00F13DA8"/>
    <w:rsid w:val="00F154C2"/>
    <w:rsid w:val="00F17A63"/>
    <w:rsid w:val="00F2049E"/>
    <w:rsid w:val="00F22A88"/>
    <w:rsid w:val="00F26762"/>
    <w:rsid w:val="00F276D2"/>
    <w:rsid w:val="00F306C1"/>
    <w:rsid w:val="00F323BE"/>
    <w:rsid w:val="00F33E2B"/>
    <w:rsid w:val="00F36369"/>
    <w:rsid w:val="00F37E33"/>
    <w:rsid w:val="00F37E97"/>
    <w:rsid w:val="00F40335"/>
    <w:rsid w:val="00F405B1"/>
    <w:rsid w:val="00F44861"/>
    <w:rsid w:val="00F453EF"/>
    <w:rsid w:val="00F4552A"/>
    <w:rsid w:val="00F4567A"/>
    <w:rsid w:val="00F46C10"/>
    <w:rsid w:val="00F4735D"/>
    <w:rsid w:val="00F52467"/>
    <w:rsid w:val="00F67BD4"/>
    <w:rsid w:val="00F7143C"/>
    <w:rsid w:val="00F7154F"/>
    <w:rsid w:val="00F74C9A"/>
    <w:rsid w:val="00F8004F"/>
    <w:rsid w:val="00F81608"/>
    <w:rsid w:val="00F84741"/>
    <w:rsid w:val="00F84985"/>
    <w:rsid w:val="00F85266"/>
    <w:rsid w:val="00F87D60"/>
    <w:rsid w:val="00F918B3"/>
    <w:rsid w:val="00F93281"/>
    <w:rsid w:val="00F94BEE"/>
    <w:rsid w:val="00F95211"/>
    <w:rsid w:val="00F96638"/>
    <w:rsid w:val="00F97B03"/>
    <w:rsid w:val="00F97BC1"/>
    <w:rsid w:val="00FA25A0"/>
    <w:rsid w:val="00FA5E6C"/>
    <w:rsid w:val="00FA7776"/>
    <w:rsid w:val="00FB01ED"/>
    <w:rsid w:val="00FB0446"/>
    <w:rsid w:val="00FB450E"/>
    <w:rsid w:val="00FB546C"/>
    <w:rsid w:val="00FB677F"/>
    <w:rsid w:val="00FB6955"/>
    <w:rsid w:val="00FC344A"/>
    <w:rsid w:val="00FC4699"/>
    <w:rsid w:val="00FC5176"/>
    <w:rsid w:val="00FD1F7D"/>
    <w:rsid w:val="00FD2420"/>
    <w:rsid w:val="00FD3734"/>
    <w:rsid w:val="00FE31F0"/>
    <w:rsid w:val="00FE4B9F"/>
    <w:rsid w:val="00FF0AE0"/>
    <w:rsid w:val="04B05649"/>
    <w:rsid w:val="11D650F9"/>
    <w:rsid w:val="44362612"/>
    <w:rsid w:val="458D2861"/>
    <w:rsid w:val="4B425E9C"/>
    <w:rsid w:val="770027DF"/>
    <w:rsid w:val="7ACF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E51424"/>
  <w15:docId w15:val="{DA2BFD31-84BF-4B78-89C8-6D3FAD62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toc 1" w:uiPriority="39"/>
    <w:lsdException w:name="toc 2" w:uiPriority="39"/>
    <w:lsdException w:name="toc 3" w:uiPriority="39"/>
    <w:lsdException w:name="toc 4" w:semiHidden="1"/>
    <w:lsdException w:name="annotation text" w:semiHidden="1"/>
    <w:lsdException w:name="header" w:uiPriority="99"/>
    <w:lsdException w:name="caption" w:qFormat="1"/>
    <w:lsdException w:name="table of figures" w:uiPriority="99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qFormat/>
    <w:pPr>
      <w:keepNext/>
      <w:keepLines/>
      <w:spacing w:before="260" w:after="260" w:line="360" w:lineRule="auto"/>
      <w:outlineLvl w:val="1"/>
    </w:pPr>
    <w:rPr>
      <w:rFonts w:ascii="Arial" w:hAnsi="Arial"/>
      <w:b/>
      <w:bCs/>
      <w:sz w:val="36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spacing w:before="260" w:after="260" w:line="36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qFormat/>
    <w:pPr>
      <w:keepNext/>
      <w:keepLines/>
      <w:spacing w:before="260" w:after="260" w:line="360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link w:val="a5"/>
    <w:pPr>
      <w:spacing w:line="360" w:lineRule="auto"/>
      <w:ind w:firstLine="420"/>
    </w:pPr>
    <w:rPr>
      <w:rFonts w:ascii="宋体" w:hAnsi="宋体"/>
    </w:rPr>
  </w:style>
  <w:style w:type="paragraph" w:styleId="a6">
    <w:name w:val="caption"/>
    <w:basedOn w:val="a0"/>
    <w:next w:val="a7"/>
    <w:qFormat/>
    <w:pPr>
      <w:spacing w:before="152" w:after="160"/>
      <w:jc w:val="center"/>
    </w:pPr>
    <w:rPr>
      <w:rFonts w:cs="Arial"/>
      <w:sz w:val="21"/>
      <w:szCs w:val="21"/>
    </w:rPr>
  </w:style>
  <w:style w:type="paragraph" w:styleId="a7">
    <w:name w:val="Body Text First Indent"/>
    <w:basedOn w:val="a8"/>
    <w:pPr>
      <w:ind w:firstLineChars="100" w:firstLine="420"/>
    </w:pPr>
  </w:style>
  <w:style w:type="paragraph" w:styleId="a8">
    <w:name w:val="Body Text"/>
    <w:basedOn w:val="a0"/>
    <w:pPr>
      <w:spacing w:after="120"/>
    </w:pPr>
  </w:style>
  <w:style w:type="paragraph" w:styleId="a9">
    <w:name w:val="annotation text"/>
    <w:basedOn w:val="a0"/>
    <w:semiHidden/>
    <w:pPr>
      <w:jc w:val="left"/>
    </w:pPr>
  </w:style>
  <w:style w:type="paragraph" w:styleId="aa">
    <w:name w:val="Body Text Indent"/>
    <w:basedOn w:val="a0"/>
    <w:pPr>
      <w:spacing w:after="120"/>
      <w:ind w:leftChars="200" w:left="420"/>
    </w:pPr>
  </w:style>
  <w:style w:type="paragraph" w:styleId="TOC3">
    <w:name w:val="toc 3"/>
    <w:basedOn w:val="a0"/>
    <w:next w:val="a0"/>
    <w:uiPriority w:val="39"/>
    <w:pPr>
      <w:ind w:leftChars="400" w:left="840"/>
    </w:pPr>
  </w:style>
  <w:style w:type="paragraph" w:styleId="ab">
    <w:name w:val="Plain Text"/>
    <w:basedOn w:val="a0"/>
    <w:rPr>
      <w:rFonts w:ascii="宋体" w:hAnsi="Courier New" w:cs="Courier New"/>
      <w:sz w:val="21"/>
      <w:szCs w:val="21"/>
    </w:rPr>
  </w:style>
  <w:style w:type="paragraph" w:styleId="ac">
    <w:name w:val="Balloon Text"/>
    <w:basedOn w:val="a0"/>
    <w:semiHidden/>
    <w:rPr>
      <w:sz w:val="18"/>
      <w:szCs w:val="18"/>
    </w:rPr>
  </w:style>
  <w:style w:type="paragraph" w:styleId="ad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0"/>
    <w:link w:val="af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pPr>
      <w:tabs>
        <w:tab w:val="right" w:leader="dot" w:pos="8891"/>
      </w:tabs>
      <w:spacing w:before="120" w:after="120"/>
    </w:pPr>
  </w:style>
  <w:style w:type="paragraph" w:styleId="TOC4">
    <w:name w:val="toc 4"/>
    <w:basedOn w:val="a0"/>
    <w:next w:val="a0"/>
    <w:semiHidden/>
    <w:pPr>
      <w:ind w:leftChars="600" w:left="1260"/>
    </w:pPr>
  </w:style>
  <w:style w:type="paragraph" w:styleId="af0">
    <w:name w:val="table of figures"/>
    <w:basedOn w:val="a0"/>
    <w:next w:val="a0"/>
    <w:uiPriority w:val="99"/>
    <w:pPr>
      <w:spacing w:before="120" w:after="120"/>
      <w:ind w:leftChars="200" w:left="200" w:hangingChars="200" w:hanging="200"/>
    </w:pPr>
    <w:rPr>
      <w:szCs w:val="24"/>
    </w:rPr>
  </w:style>
  <w:style w:type="paragraph" w:styleId="TOC2">
    <w:name w:val="toc 2"/>
    <w:basedOn w:val="TOC1"/>
    <w:next w:val="a0"/>
    <w:uiPriority w:val="39"/>
    <w:pPr>
      <w:ind w:leftChars="200" w:left="420"/>
    </w:pPr>
  </w:style>
  <w:style w:type="paragraph" w:styleId="af1">
    <w:name w:val="Normal (Web)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11">
    <w:name w:val="index 1"/>
    <w:basedOn w:val="a0"/>
    <w:next w:val="a0"/>
    <w:semiHidden/>
  </w:style>
  <w:style w:type="paragraph" w:styleId="af2">
    <w:name w:val="Title"/>
    <w:next w:val="a0"/>
    <w:qFormat/>
    <w:pPr>
      <w:keepLines/>
      <w:pageBreakBefore/>
      <w:widowControl w:val="0"/>
      <w:spacing w:before="240" w:after="120"/>
      <w:jc w:val="center"/>
      <w:outlineLvl w:val="0"/>
    </w:pPr>
    <w:rPr>
      <w:rFonts w:eastAsia="黑体"/>
      <w:b/>
      <w:kern w:val="2"/>
      <w:sz w:val="36"/>
    </w:rPr>
  </w:style>
  <w:style w:type="paragraph" w:styleId="af3">
    <w:name w:val="annotation subject"/>
    <w:basedOn w:val="a9"/>
    <w:next w:val="a9"/>
    <w:semiHidden/>
    <w:rPr>
      <w:b/>
      <w:bCs/>
    </w:rPr>
  </w:style>
  <w:style w:type="table" w:styleId="af4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</w:style>
  <w:style w:type="character" w:styleId="af6">
    <w:name w:val="FollowedHyperlink"/>
    <w:rPr>
      <w:color w:val="800080"/>
      <w:u w:val="single"/>
    </w:rPr>
  </w:style>
  <w:style w:type="character" w:styleId="af7">
    <w:name w:val="Hyperlink"/>
    <w:rPr>
      <w:rFonts w:eastAsia="宋体"/>
      <w:color w:val="auto"/>
      <w:sz w:val="24"/>
      <w:szCs w:val="24"/>
      <w:u w:val="none"/>
    </w:rPr>
  </w:style>
  <w:style w:type="character" w:styleId="af8">
    <w:name w:val="annotation reference"/>
    <w:semiHidden/>
    <w:rPr>
      <w:sz w:val="21"/>
      <w:szCs w:val="21"/>
    </w:rPr>
  </w:style>
  <w:style w:type="character" w:customStyle="1" w:styleId="10">
    <w:name w:val="标题 1 字符"/>
    <w:link w:val="1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0">
    <w:name w:val="标题 2 字符"/>
    <w:link w:val="2"/>
    <w:rPr>
      <w:rFonts w:ascii="Arial" w:eastAsia="宋体" w:hAnsi="Arial"/>
      <w:b/>
      <w:bCs/>
      <w:kern w:val="2"/>
      <w:sz w:val="36"/>
      <w:szCs w:val="32"/>
      <w:lang w:val="en-US" w:eastAsia="zh-CN" w:bidi="ar-SA"/>
    </w:rPr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character" w:customStyle="1" w:styleId="a5">
    <w:name w:val="正文缩进 字符"/>
    <w:link w:val="a4"/>
    <w:rPr>
      <w:rFonts w:ascii="宋体" w:eastAsia="宋体" w:hAnsi="宋体"/>
      <w:kern w:val="2"/>
      <w:sz w:val="24"/>
      <w:lang w:val="en-US" w:eastAsia="zh-CN" w:bidi="ar-SA"/>
    </w:rPr>
  </w:style>
  <w:style w:type="character" w:customStyle="1" w:styleId="af">
    <w:name w:val="页眉 字符"/>
    <w:link w:val="ae"/>
    <w:uiPriority w:val="99"/>
    <w:rPr>
      <w:kern w:val="2"/>
      <w:sz w:val="18"/>
      <w:szCs w:val="18"/>
    </w:rPr>
  </w:style>
  <w:style w:type="character" w:customStyle="1" w:styleId="af9">
    <w:name w:val="封面题目内容"/>
    <w:rPr>
      <w:rFonts w:ascii="宋体" w:hAnsi="宋体"/>
      <w:sz w:val="36"/>
      <w:u w:val="single"/>
    </w:rPr>
  </w:style>
  <w:style w:type="paragraph" w:customStyle="1" w:styleId="31">
    <w:name w:val="样式3"/>
    <w:basedOn w:val="a0"/>
    <w:pPr>
      <w:jc w:val="center"/>
    </w:pPr>
    <w:rPr>
      <w:b/>
      <w:iCs/>
      <w:sz w:val="21"/>
      <w:szCs w:val="21"/>
    </w:rPr>
  </w:style>
  <w:style w:type="paragraph" w:customStyle="1" w:styleId="afa">
    <w:name w:val="摘要和关键词内容"/>
    <w:basedOn w:val="a4"/>
    <w:link w:val="Char"/>
    <w:pPr>
      <w:ind w:firstLine="0"/>
    </w:pPr>
    <w:rPr>
      <w:rFonts w:ascii="Times New Roman" w:eastAsia="楷体_GB2312" w:hAnsi="Times New Roman"/>
      <w:szCs w:val="24"/>
    </w:rPr>
  </w:style>
  <w:style w:type="character" w:customStyle="1" w:styleId="Char">
    <w:name w:val="摘要和关键词内容 Char"/>
    <w:link w:val="afa"/>
    <w:rPr>
      <w:rFonts w:eastAsia="楷体_GB2312"/>
      <w:szCs w:val="24"/>
      <w:lang w:val="en-US" w:eastAsia="zh-CN" w:bidi="ar-SA"/>
    </w:rPr>
  </w:style>
  <w:style w:type="paragraph" w:customStyle="1" w:styleId="afb">
    <w:name w:val="论文题目"/>
    <w:basedOn w:val="a0"/>
    <w:pPr>
      <w:spacing w:before="480" w:after="480"/>
      <w:jc w:val="center"/>
    </w:pPr>
    <w:rPr>
      <w:rFonts w:cs="宋体"/>
      <w:b/>
      <w:bCs/>
      <w:sz w:val="44"/>
      <w:szCs w:val="44"/>
    </w:rPr>
  </w:style>
  <w:style w:type="paragraph" w:customStyle="1" w:styleId="afc">
    <w:name w:val="图注"/>
    <w:basedOn w:val="a0"/>
    <w:next w:val="a0"/>
    <w:pPr>
      <w:spacing w:before="152" w:after="160"/>
      <w:jc w:val="center"/>
    </w:pPr>
    <w:rPr>
      <w:rFonts w:eastAsia="黑体"/>
      <w:sz w:val="21"/>
      <w:szCs w:val="21"/>
    </w:rPr>
  </w:style>
  <w:style w:type="paragraph" w:customStyle="1" w:styleId="afd">
    <w:name w:val="表标题"/>
    <w:basedOn w:val="afe"/>
  </w:style>
  <w:style w:type="paragraph" w:customStyle="1" w:styleId="afe">
    <w:name w:val="图标题"/>
    <w:basedOn w:val="a0"/>
    <w:pPr>
      <w:spacing w:beforeLines="20" w:before="48" w:afterLines="20" w:after="48" w:line="360" w:lineRule="auto"/>
      <w:jc w:val="center"/>
    </w:pPr>
    <w:rPr>
      <w:rFonts w:eastAsia="黑体" w:cs="宋体"/>
      <w:bCs/>
      <w:sz w:val="21"/>
      <w:szCs w:val="21"/>
    </w:rPr>
  </w:style>
  <w:style w:type="paragraph" w:customStyle="1" w:styleId="a">
    <w:name w:val="参考文献"/>
    <w:basedOn w:val="a0"/>
    <w:pPr>
      <w:numPr>
        <w:numId w:val="1"/>
      </w:numPr>
      <w:tabs>
        <w:tab w:val="left" w:pos="0"/>
      </w:tabs>
      <w:spacing w:line="360" w:lineRule="auto"/>
    </w:pPr>
    <w:rPr>
      <w:szCs w:val="18"/>
    </w:rPr>
  </w:style>
  <w:style w:type="paragraph" w:customStyle="1" w:styleId="12">
    <w:name w:val="样式1"/>
    <w:basedOn w:val="2"/>
    <w:pPr>
      <w:spacing w:line="240" w:lineRule="auto"/>
    </w:pPr>
    <w:rPr>
      <w:rFonts w:ascii="宋体" w:hAnsi="宋体"/>
      <w:color w:val="0000FF"/>
      <w:szCs w:val="36"/>
    </w:rPr>
  </w:style>
  <w:style w:type="paragraph" w:customStyle="1" w:styleId="21818">
    <w:name w:val="样式 标题 2 + 段前: 18 磅 段后: 18 磅 行距: 单倍行距"/>
    <w:basedOn w:val="2"/>
    <w:pPr>
      <w:spacing w:before="360" w:after="360" w:line="240" w:lineRule="auto"/>
    </w:pPr>
    <w:rPr>
      <w:rFonts w:cs="宋体"/>
      <w:szCs w:val="20"/>
    </w:rPr>
  </w:style>
  <w:style w:type="paragraph" w:customStyle="1" w:styleId="21">
    <w:name w:val="样式2"/>
    <w:basedOn w:val="af0"/>
    <w:pPr>
      <w:tabs>
        <w:tab w:val="right" w:leader="dot" w:pos="8891"/>
      </w:tabs>
      <w:ind w:left="960" w:hanging="480"/>
    </w:pPr>
  </w:style>
  <w:style w:type="paragraph" w:customStyle="1" w:styleId="40">
    <w:name w:val="样式4"/>
    <w:basedOn w:val="af0"/>
    <w:pPr>
      <w:tabs>
        <w:tab w:val="right" w:leader="dot" w:pos="8891"/>
      </w:tabs>
      <w:ind w:left="960" w:hanging="480"/>
    </w:pPr>
  </w:style>
  <w:style w:type="paragraph" w:customStyle="1" w:styleId="aff">
    <w:name w:val="封面标题"/>
    <w:basedOn w:val="a0"/>
    <w:link w:val="Char0"/>
    <w:pPr>
      <w:jc w:val="center"/>
    </w:pPr>
    <w:rPr>
      <w:rFonts w:eastAsia="华文新魏" w:cs="宋体"/>
      <w:b/>
      <w:bCs/>
      <w:sz w:val="72"/>
    </w:rPr>
  </w:style>
  <w:style w:type="character" w:customStyle="1" w:styleId="Char0">
    <w:name w:val="封面标题 Char"/>
    <w:link w:val="aff"/>
    <w:rPr>
      <w:rFonts w:eastAsia="华文新魏" w:cs="宋体"/>
      <w:b/>
      <w:bCs/>
      <w:kern w:val="2"/>
      <w:sz w:val="72"/>
      <w:lang w:val="en-US" w:eastAsia="zh-CN" w:bidi="ar-SA"/>
    </w:rPr>
  </w:style>
  <w:style w:type="character" w:customStyle="1" w:styleId="aff0">
    <w:name w:val="封面题目"/>
    <w:rPr>
      <w:sz w:val="28"/>
    </w:rPr>
  </w:style>
  <w:style w:type="character" w:customStyle="1" w:styleId="-">
    <w:name w:val="封面内容-下划线"/>
    <w:rPr>
      <w:sz w:val="28"/>
      <w:u w:val="single"/>
    </w:rPr>
  </w:style>
  <w:style w:type="character" w:customStyle="1" w:styleId="aff1">
    <w:name w:val="封面内容"/>
    <w:rPr>
      <w:sz w:val="28"/>
    </w:rPr>
  </w:style>
  <w:style w:type="paragraph" w:customStyle="1" w:styleId="aff2">
    <w:name w:val="论文副标题"/>
    <w:basedOn w:val="afb"/>
    <w:rPr>
      <w:rFonts w:eastAsia="楷体_GB2312"/>
      <w:bCs w:val="0"/>
      <w:sz w:val="28"/>
      <w:szCs w:val="28"/>
    </w:rPr>
  </w:style>
  <w:style w:type="character" w:customStyle="1" w:styleId="aff3">
    <w:name w:val="摘要和关键词"/>
    <w:rPr>
      <w:rFonts w:ascii="Times New Roman" w:eastAsia="宋体" w:hAnsi="Times New Roman"/>
      <w:b/>
      <w:kern w:val="0"/>
      <w:lang w:val="en-US" w:eastAsia="zh-CN" w:bidi="ar-SA"/>
    </w:rPr>
  </w:style>
  <w:style w:type="paragraph" w:customStyle="1" w:styleId="aff4">
    <w:name w:val="说明"/>
    <w:basedOn w:val="a0"/>
    <w:pPr>
      <w:spacing w:line="360" w:lineRule="auto"/>
      <w:ind w:firstLineChars="150" w:firstLine="360"/>
    </w:pPr>
    <w:rPr>
      <w:rFonts w:cs="宋体"/>
      <w:i/>
      <w:szCs w:val="24"/>
    </w:rPr>
  </w:style>
  <w:style w:type="paragraph" w:customStyle="1" w:styleId="aff5">
    <w:name w:val="章标题－不加入目录"/>
    <w:basedOn w:val="a0"/>
    <w:pPr>
      <w:spacing w:beforeLines="100" w:before="240" w:afterLines="100" w:after="240" w:line="360" w:lineRule="auto"/>
      <w:jc w:val="center"/>
    </w:pPr>
    <w:rPr>
      <w:b/>
      <w:sz w:val="44"/>
      <w:szCs w:val="44"/>
    </w:rPr>
  </w:style>
  <w:style w:type="paragraph" w:customStyle="1" w:styleId="aff6">
    <w:name w:val="样式 章标题－不加入目录 +"/>
    <w:basedOn w:val="aff5"/>
    <w:pPr>
      <w:spacing w:before="100" w:after="100"/>
    </w:pPr>
    <w:rPr>
      <w:rFonts w:cs="宋体"/>
      <w:bCs/>
      <w:szCs w:val="20"/>
    </w:rPr>
  </w:style>
  <w:style w:type="paragraph" w:customStyle="1" w:styleId="aff7">
    <w:name w:val="图表文字"/>
    <w:basedOn w:val="a0"/>
    <w:pPr>
      <w:spacing w:beforeLines="10" w:before="24" w:afterLines="10" w:after="24"/>
      <w:jc w:val="center"/>
    </w:pPr>
    <w:rPr>
      <w:rFonts w:cs="宋体"/>
      <w:sz w:val="21"/>
      <w:szCs w:val="21"/>
    </w:rPr>
  </w:style>
  <w:style w:type="paragraph" w:customStyle="1" w:styleId="aff8">
    <w:name w:val="样式 图标题 +"/>
    <w:basedOn w:val="afe"/>
    <w:rPr>
      <w:b/>
    </w:rPr>
  </w:style>
  <w:style w:type="paragraph" w:customStyle="1" w:styleId="TimesNewRoman125">
    <w:name w:val="样式 纯文本 + Times New Roman 小四 行距: 多倍行距 1.25 字行"/>
    <w:basedOn w:val="ab"/>
    <w:pPr>
      <w:spacing w:line="360" w:lineRule="auto"/>
      <w:ind w:firstLineChars="200" w:firstLine="200"/>
    </w:pPr>
    <w:rPr>
      <w:rFonts w:ascii="Times New Roman" w:hAnsi="Times New Roman" w:cs="宋体"/>
      <w:sz w:val="24"/>
      <w:szCs w:val="20"/>
    </w:rPr>
  </w:style>
  <w:style w:type="paragraph" w:customStyle="1" w:styleId="aff9">
    <w:name w:val="公式"/>
    <w:basedOn w:val="a0"/>
    <w:next w:val="a0"/>
    <w:pPr>
      <w:widowControl/>
      <w:overflowPunct w:val="0"/>
      <w:autoSpaceDE w:val="0"/>
      <w:autoSpaceDN w:val="0"/>
      <w:adjustRightInd w:val="0"/>
      <w:spacing w:before="120" w:after="120"/>
      <w:jc w:val="right"/>
      <w:textAlignment w:val="baseline"/>
    </w:pPr>
    <w:rPr>
      <w:rFonts w:ascii="Times" w:eastAsia="黑体" w:hAnsi="Times"/>
      <w:kern w:val="0"/>
      <w:sz w:val="21"/>
      <w:szCs w:val="21"/>
    </w:rPr>
  </w:style>
  <w:style w:type="paragraph" w:customStyle="1" w:styleId="affa">
    <w:name w:val="论文正文"/>
    <w:basedOn w:val="a0"/>
    <w:pPr>
      <w:spacing w:line="360" w:lineRule="auto"/>
      <w:ind w:firstLineChars="200" w:firstLine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3.wmf"/><Relationship Id="rId34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yperlink" Target="http://www.cajcd.cn/pub/wml.txt/9808%2010-2.html" TargetMode="Externa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8.xml"/><Relationship Id="rId29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2.bin"/><Relationship Id="rId32" Type="http://schemas.openxmlformats.org/officeDocument/2006/relationships/hyperlink" Target="http://www.cajcd.cn/pub/wml.txt/9808%2010-2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oleObject" Target="embeddings/oleObject1.bin"/><Relationship Id="rId28" Type="http://schemas.openxmlformats.org/officeDocument/2006/relationships/oleObject" Target="embeddings/oleObject3.bin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31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4.wmf"/><Relationship Id="rId27" Type="http://schemas.openxmlformats.org/officeDocument/2006/relationships/header" Target="header10.xml"/><Relationship Id="rId30" Type="http://schemas.openxmlformats.org/officeDocument/2006/relationships/oleObject" Target="embeddings/oleObject5.bin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6213;&#23567;&#25935;\ysz\&#21150;&#20844;&#23460;\&#20197;&#21069;&#24037;&#20316;\&#27605;&#19994;&#35774;&#35745;\2008&#23626;\&#25945;&#23398;&#21150;&#27605;&#19994;&#35774;&#35745;&#31649;&#29702;\&#25991;&#20214;\&#20998;&#38498;&#25991;&#20214;\01&#35268;&#33539;\&#38468;&#20214;2-1&#27605;&#19994;&#35770;&#25991;&#27169;&#26495;&#65293;&#19981;&#19979;&#21457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附件2-1毕业论文模板－不下发</Template>
  <TotalTime>30</TotalTime>
  <Pages>36</Pages>
  <Words>3908</Words>
  <Characters>22281</Characters>
  <Application>Microsoft Office Word</Application>
  <DocSecurity>0</DocSecurity>
  <Lines>185</Lines>
  <Paragraphs>52</Paragraphs>
  <ScaleCrop>false</ScaleCrop>
  <Company>jxb</Company>
  <LinksUpToDate>false</LinksUpToDate>
  <CharactersWithSpaces>26137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YANHUI</dc:creator>
  <cp:lastModifiedBy>dell</cp:lastModifiedBy>
  <cp:revision>51</cp:revision>
  <cp:lastPrinted>2024-12-26T08:44:00Z</cp:lastPrinted>
  <dcterms:created xsi:type="dcterms:W3CDTF">2024-12-26T08:28:00Z</dcterms:created>
  <dcterms:modified xsi:type="dcterms:W3CDTF">2025-09-23T01:27:00Z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1186C5FBC74A47A0A18BF529C64DD556_13</vt:lpwstr>
  </property>
  <property fmtid="{D5CDD505-2E9C-101B-9397-08002B2CF9AE}" pid="4" name="KSOTemplateDocerSaveRecord">
    <vt:lpwstr>eyJoZGlkIjoiMmZhZTllODFkMDJhNTdlZjIzNjk5NWM1ZDY2YzU1MTQifQ==</vt:lpwstr>
  </property>
</Properties>
</file>